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CD6B17" w14:textId="77777777" w:rsidR="00F86B64" w:rsidRDefault="00F86B64" w:rsidP="00F86B64">
      <w:pPr>
        <w:rPr>
          <w:rFonts w:cs="Arial"/>
          <w:sz w:val="20"/>
        </w:rPr>
      </w:pPr>
    </w:p>
    <w:p w14:paraId="089241C0" w14:textId="77777777" w:rsidR="00D075CC" w:rsidRPr="00C24605" w:rsidRDefault="00D075CC" w:rsidP="00F86B64">
      <w:pPr>
        <w:rPr>
          <w:rFonts w:cs="Arial"/>
          <w:sz w:val="20"/>
        </w:rPr>
      </w:pPr>
    </w:p>
    <w:p w14:paraId="6DF127E8" w14:textId="77777777" w:rsidR="00F86B64" w:rsidRPr="00C24605" w:rsidRDefault="00F86B64" w:rsidP="00F86B64">
      <w:pPr>
        <w:rPr>
          <w:rFonts w:cs="Arial"/>
          <w:sz w:val="20"/>
        </w:rPr>
      </w:pPr>
    </w:p>
    <w:p w14:paraId="5794E238" w14:textId="77777777" w:rsidR="00F86B64" w:rsidRPr="00C24605" w:rsidRDefault="00F86B64" w:rsidP="00F86B64">
      <w:pPr>
        <w:jc w:val="left"/>
        <w:rPr>
          <w:rFonts w:cs="Arial"/>
          <w:sz w:val="20"/>
        </w:rPr>
      </w:pPr>
    </w:p>
    <w:p w14:paraId="05B770C3" w14:textId="77777777" w:rsidR="00F86B64" w:rsidRDefault="00F86B64" w:rsidP="00F86B64">
      <w:pPr>
        <w:rPr>
          <w:rFonts w:cs="Arial"/>
          <w:sz w:val="20"/>
        </w:rPr>
      </w:pPr>
    </w:p>
    <w:p w14:paraId="696DAA53" w14:textId="77777777" w:rsidR="00F86B64" w:rsidRDefault="00F86B64" w:rsidP="00F86B64">
      <w:pPr>
        <w:rPr>
          <w:rFonts w:cs="Arial"/>
          <w:sz w:val="20"/>
        </w:rPr>
      </w:pPr>
    </w:p>
    <w:p w14:paraId="2F2C28EA" w14:textId="77777777" w:rsidR="00F86B64" w:rsidRDefault="00F86B64" w:rsidP="00F86B64">
      <w:pPr>
        <w:rPr>
          <w:rFonts w:cs="Arial"/>
          <w:sz w:val="20"/>
        </w:rPr>
      </w:pPr>
    </w:p>
    <w:p w14:paraId="4C2A6F06" w14:textId="77777777" w:rsidR="00F86B64" w:rsidRDefault="00F86B64" w:rsidP="00F86B64">
      <w:pPr>
        <w:rPr>
          <w:rFonts w:cs="Arial"/>
          <w:sz w:val="20"/>
        </w:rPr>
      </w:pPr>
    </w:p>
    <w:p w14:paraId="12F2271A" w14:textId="77777777" w:rsidR="00F86B64" w:rsidRPr="00C24605" w:rsidRDefault="00F86B64" w:rsidP="00F86B64">
      <w:pPr>
        <w:rPr>
          <w:rFonts w:cs="Arial"/>
          <w:sz w:val="20"/>
        </w:rPr>
      </w:pP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4414"/>
        <w:gridCol w:w="4414"/>
      </w:tblGrid>
      <w:tr w:rsidR="002505AE" w:rsidRPr="003D72EB" w14:paraId="1DC7F91B" w14:textId="77777777" w:rsidTr="003D72EB">
        <w:tc>
          <w:tcPr>
            <w:tcW w:w="4527" w:type="dxa"/>
            <w:vAlign w:val="center"/>
          </w:tcPr>
          <w:p w14:paraId="6ED2D5D4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  <w:p w14:paraId="29620780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  <w:p w14:paraId="30C6791E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4527" w:type="dxa"/>
            <w:vAlign w:val="center"/>
          </w:tcPr>
          <w:p w14:paraId="49212F8B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  <w:p w14:paraId="1929B174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  <w:p w14:paraId="6F896D54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  <w:p w14:paraId="06342695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  <w:p w14:paraId="19B8C75F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  <w:p w14:paraId="60C5458D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  <w:p w14:paraId="0B0A1B5A" w14:textId="77777777" w:rsidR="002505AE" w:rsidRPr="003D72EB" w:rsidRDefault="002505AE" w:rsidP="003D72EB">
            <w:pPr>
              <w:jc w:val="center"/>
              <w:rPr>
                <w:rFonts w:cs="Arial"/>
                <w:sz w:val="20"/>
              </w:rPr>
            </w:pPr>
          </w:p>
        </w:tc>
      </w:tr>
    </w:tbl>
    <w:p w14:paraId="1BAC3722" w14:textId="77777777" w:rsidR="00F86B64" w:rsidRPr="00C24605" w:rsidRDefault="00F86B64" w:rsidP="00F86B64">
      <w:pPr>
        <w:rPr>
          <w:rFonts w:cs="Arial"/>
          <w:sz w:val="20"/>
        </w:rPr>
      </w:pPr>
    </w:p>
    <w:p w14:paraId="38CBE147" w14:textId="77777777" w:rsidR="00F86B64" w:rsidRPr="00C24605" w:rsidRDefault="00F86B64" w:rsidP="00F86B64">
      <w:pPr>
        <w:rPr>
          <w:rFonts w:cs="Arial"/>
          <w:sz w:val="20"/>
        </w:rPr>
      </w:pPr>
    </w:p>
    <w:p w14:paraId="008E370A" w14:textId="77777777" w:rsidR="00F86B64" w:rsidRPr="00C24605" w:rsidRDefault="00F86B64" w:rsidP="00F86B64">
      <w:pPr>
        <w:rPr>
          <w:rFonts w:cs="Arial"/>
          <w:sz w:val="20"/>
        </w:rPr>
      </w:pPr>
    </w:p>
    <w:p w14:paraId="6AE230BB" w14:textId="77777777" w:rsidR="00F86B64" w:rsidRPr="00C24605" w:rsidRDefault="00F86B64" w:rsidP="00F86B64">
      <w:pPr>
        <w:rPr>
          <w:rFonts w:cs="Arial"/>
          <w:sz w:val="20"/>
        </w:rPr>
      </w:pPr>
    </w:p>
    <w:p w14:paraId="02745553" w14:textId="77777777" w:rsidR="00F86B64" w:rsidRPr="00C24605" w:rsidRDefault="00F86B64" w:rsidP="00F86B64">
      <w:pPr>
        <w:rPr>
          <w:rFonts w:cs="Arial"/>
          <w:sz w:val="20"/>
        </w:rPr>
      </w:pPr>
    </w:p>
    <w:p w14:paraId="43F9F2A5" w14:textId="77777777" w:rsidR="00F86B64" w:rsidRPr="00C24605" w:rsidRDefault="00F86B64" w:rsidP="00F86B64">
      <w:pPr>
        <w:rPr>
          <w:rFonts w:cs="Arial"/>
          <w:sz w:val="20"/>
        </w:rPr>
      </w:pPr>
    </w:p>
    <w:p w14:paraId="66DE8533" w14:textId="77777777" w:rsidR="00F86B64" w:rsidRPr="00C24605" w:rsidRDefault="00F86B64" w:rsidP="00F86B64">
      <w:pPr>
        <w:rPr>
          <w:rFonts w:cs="Arial"/>
          <w:sz w:val="20"/>
        </w:rPr>
      </w:pPr>
    </w:p>
    <w:p w14:paraId="01A8DD88" w14:textId="77777777" w:rsidR="00F86B64" w:rsidRPr="00632CA8" w:rsidRDefault="00255766" w:rsidP="00F86B64">
      <w:pPr>
        <w:rPr>
          <w:rFonts w:cs="Arial"/>
          <w:sz w:val="20"/>
        </w:rPr>
      </w:pP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  <w:t xml:space="preserve">      </w:t>
      </w:r>
      <w:r w:rsidRPr="00632CA8">
        <w:rPr>
          <w:rFonts w:cs="Arial"/>
          <w:noProof/>
          <w:sz w:val="20"/>
          <w:lang w:val="es-MX" w:eastAsia="es-MX"/>
        </w:rPr>
        <w:drawing>
          <wp:inline distT="0" distB="0" distL="0" distR="0" wp14:anchorId="4BB86D13" wp14:editId="7D3D5089">
            <wp:extent cx="1485900" cy="819150"/>
            <wp:effectExtent l="0" t="0" r="0" b="0"/>
            <wp:docPr id="18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905" cy="82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76261" w14:textId="77777777" w:rsidR="00F86B64" w:rsidRPr="00632CA8" w:rsidRDefault="00F86B64" w:rsidP="00F86B64">
      <w:pPr>
        <w:rPr>
          <w:rFonts w:cs="Arial"/>
          <w:sz w:val="20"/>
        </w:rPr>
      </w:pPr>
    </w:p>
    <w:p w14:paraId="3B95F104" w14:textId="77777777" w:rsidR="00F86B64" w:rsidRPr="00632CA8" w:rsidRDefault="00F86B64" w:rsidP="00F86B64">
      <w:pPr>
        <w:rPr>
          <w:rFonts w:cs="Arial"/>
          <w:sz w:val="20"/>
        </w:rPr>
      </w:pPr>
    </w:p>
    <w:p w14:paraId="024BFA3A" w14:textId="77777777" w:rsidR="006D3239" w:rsidRPr="00632CA8" w:rsidRDefault="00791B34" w:rsidP="00791B34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Proyecto </w:t>
      </w:r>
      <w:r w:rsidRPr="00C70680">
        <w:rPr>
          <w:rFonts w:cs="Arial"/>
          <w:b/>
          <w:sz w:val="28"/>
          <w:szCs w:val="28"/>
        </w:rPr>
        <w:t>CR171106033</w:t>
      </w:r>
    </w:p>
    <w:p w14:paraId="37CB3965" w14:textId="77777777" w:rsidR="00DD07AD" w:rsidRPr="00632CA8" w:rsidRDefault="00C36437" w:rsidP="00DD07AD">
      <w:pPr>
        <w:jc w:val="center"/>
        <w:rPr>
          <w:rFonts w:cs="Arial"/>
          <w:b/>
          <w:sz w:val="28"/>
          <w:szCs w:val="28"/>
        </w:rPr>
      </w:pPr>
      <w:r w:rsidRPr="00632CA8">
        <w:rPr>
          <w:rFonts w:cs="Arial"/>
          <w:b/>
          <w:sz w:val="28"/>
          <w:szCs w:val="28"/>
        </w:rPr>
        <w:t>Renovaciones y Top Ups</w:t>
      </w:r>
    </w:p>
    <w:p w14:paraId="0A65A59F" w14:textId="77777777" w:rsidR="00DD07AD" w:rsidRPr="00632CA8" w:rsidRDefault="00DD07AD" w:rsidP="00DD07AD">
      <w:pPr>
        <w:jc w:val="center"/>
        <w:rPr>
          <w:rFonts w:cs="Arial"/>
          <w:b/>
          <w:sz w:val="28"/>
          <w:szCs w:val="28"/>
        </w:rPr>
      </w:pPr>
      <w:r w:rsidRPr="00632CA8">
        <w:rPr>
          <w:rFonts w:cs="Arial"/>
          <w:b/>
          <w:sz w:val="28"/>
          <w:szCs w:val="28"/>
        </w:rPr>
        <w:t xml:space="preserve">Release </w:t>
      </w:r>
      <w:r w:rsidR="00C36437" w:rsidRPr="00632CA8">
        <w:rPr>
          <w:rFonts w:cs="Arial"/>
          <w:b/>
          <w:sz w:val="28"/>
          <w:szCs w:val="28"/>
        </w:rPr>
        <w:t xml:space="preserve"> 1</w:t>
      </w:r>
    </w:p>
    <w:p w14:paraId="788F8BA4" w14:textId="77777777" w:rsidR="00F86B64" w:rsidRPr="00632CA8" w:rsidRDefault="00255766" w:rsidP="00F86B64">
      <w:pPr>
        <w:jc w:val="center"/>
        <w:rPr>
          <w:rFonts w:cs="Arial"/>
          <w:b/>
          <w:bCs/>
          <w:sz w:val="20"/>
          <w:lang w:val="es-MX"/>
        </w:rPr>
      </w:pPr>
      <w:r w:rsidRPr="00632CA8">
        <w:rPr>
          <w:rFonts w:cs="Arial"/>
          <w:b/>
          <w:bCs/>
          <w:sz w:val="20"/>
          <w:lang w:val="es-MX"/>
        </w:rPr>
        <w:t>Diseño Funcional</w:t>
      </w:r>
    </w:p>
    <w:p w14:paraId="35ED0C56" w14:textId="77777777" w:rsidR="00F86B64" w:rsidRPr="00632CA8" w:rsidRDefault="00F86B64" w:rsidP="00F86B64">
      <w:pPr>
        <w:rPr>
          <w:rFonts w:cs="Arial"/>
          <w:sz w:val="20"/>
        </w:rPr>
      </w:pPr>
    </w:p>
    <w:p w14:paraId="61FF1F86" w14:textId="77777777" w:rsidR="00D075CC" w:rsidRPr="00632CA8" w:rsidRDefault="00D075CC" w:rsidP="00F86B64">
      <w:pPr>
        <w:rPr>
          <w:rFonts w:cs="Arial"/>
          <w:sz w:val="20"/>
        </w:rPr>
      </w:pPr>
    </w:p>
    <w:p w14:paraId="1369412F" w14:textId="77777777" w:rsidR="00D075CC" w:rsidRPr="00632CA8" w:rsidRDefault="00D075CC" w:rsidP="00F86B64">
      <w:pPr>
        <w:rPr>
          <w:rFonts w:cs="Arial"/>
          <w:sz w:val="20"/>
        </w:rPr>
      </w:pPr>
    </w:p>
    <w:p w14:paraId="47F651F5" w14:textId="77777777" w:rsidR="00D075CC" w:rsidRPr="00632CA8" w:rsidRDefault="00D075CC" w:rsidP="00F86B64">
      <w:pPr>
        <w:rPr>
          <w:rFonts w:cs="Arial"/>
          <w:sz w:val="20"/>
        </w:rPr>
      </w:pPr>
    </w:p>
    <w:p w14:paraId="4FB31273" w14:textId="77777777" w:rsidR="00D075CC" w:rsidRPr="00632CA8" w:rsidRDefault="00D075CC" w:rsidP="00F86B64">
      <w:pPr>
        <w:rPr>
          <w:rFonts w:cs="Arial"/>
          <w:sz w:val="20"/>
        </w:rPr>
      </w:pPr>
    </w:p>
    <w:p w14:paraId="23D79594" w14:textId="77777777" w:rsidR="00F86B64" w:rsidRPr="00632CA8" w:rsidRDefault="00F86B64" w:rsidP="00F86B64">
      <w:pPr>
        <w:outlineLvl w:val="0"/>
        <w:rPr>
          <w:rFonts w:cs="Arial"/>
          <w:sz w:val="20"/>
        </w:rPr>
      </w:pPr>
    </w:p>
    <w:p w14:paraId="20921367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1EFF1895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3B5ECE84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3F25753F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1B0FBCD1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45CB69FA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27AD83AC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46A12DE2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306A0D1F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6F8625D1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0865AEAD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3FEADE1E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3057F260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38FA1FAC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6E9DD84E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38802BD6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281E8231" w14:textId="77777777" w:rsidR="00D23141" w:rsidRPr="00632CA8" w:rsidRDefault="00D23141" w:rsidP="00F86B64">
      <w:pPr>
        <w:outlineLvl w:val="0"/>
        <w:rPr>
          <w:rFonts w:cs="Arial"/>
          <w:sz w:val="20"/>
        </w:rPr>
      </w:pPr>
    </w:p>
    <w:p w14:paraId="35755649" w14:textId="77777777" w:rsidR="00F86B64" w:rsidRPr="00632CA8" w:rsidRDefault="00F86B64" w:rsidP="00F86B64">
      <w:pPr>
        <w:outlineLvl w:val="0"/>
        <w:rPr>
          <w:rFonts w:cs="Arial"/>
          <w:sz w:val="20"/>
        </w:rPr>
      </w:pPr>
      <w:r w:rsidRPr="00632CA8">
        <w:rPr>
          <w:rFonts w:cs="Arial"/>
          <w:sz w:val="20"/>
        </w:rPr>
        <w:t>Índice</w:t>
      </w:r>
    </w:p>
    <w:p w14:paraId="717C091B" w14:textId="77777777" w:rsidR="00F86B64" w:rsidRPr="00632CA8" w:rsidRDefault="00F86B64" w:rsidP="00F86B64">
      <w:pPr>
        <w:rPr>
          <w:rFonts w:cs="Arial"/>
          <w:sz w:val="20"/>
        </w:rPr>
      </w:pPr>
    </w:p>
    <w:p w14:paraId="46A68820" w14:textId="77777777" w:rsidR="002D0B9B" w:rsidRDefault="009053C0">
      <w:pPr>
        <w:pStyle w:val="TDC1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</w:pPr>
      <w:r w:rsidRPr="00632CA8">
        <w:rPr>
          <w:noProof/>
        </w:rPr>
        <w:fldChar w:fldCharType="begin"/>
      </w:r>
      <w:r w:rsidR="00F86B64" w:rsidRPr="00632CA8">
        <w:rPr>
          <w:noProof/>
        </w:rPr>
        <w:instrText xml:space="preserve"> TOC \o "1-5" </w:instrText>
      </w:r>
      <w:r w:rsidRPr="00632CA8">
        <w:rPr>
          <w:noProof/>
        </w:rPr>
        <w:fldChar w:fldCharType="separate"/>
      </w:r>
      <w:r w:rsidR="002D0B9B">
        <w:rPr>
          <w:noProof/>
        </w:rPr>
        <w:t>1.</w:t>
      </w:r>
      <w:r w:rsidR="002D0B9B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  <w:tab/>
      </w:r>
      <w:r w:rsidR="002D0B9B">
        <w:rPr>
          <w:noProof/>
        </w:rPr>
        <w:t>Funcionalidades del Sprint 2 Análisis.</w:t>
      </w:r>
      <w:r w:rsidR="002D0B9B">
        <w:rPr>
          <w:noProof/>
        </w:rPr>
        <w:tab/>
      </w:r>
      <w:r w:rsidR="002D0B9B">
        <w:rPr>
          <w:noProof/>
        </w:rPr>
        <w:fldChar w:fldCharType="begin"/>
      </w:r>
      <w:r w:rsidR="002D0B9B">
        <w:rPr>
          <w:noProof/>
        </w:rPr>
        <w:instrText xml:space="preserve"> PAGEREF _Toc512265214 \h </w:instrText>
      </w:r>
      <w:r w:rsidR="002D0B9B">
        <w:rPr>
          <w:noProof/>
        </w:rPr>
      </w:r>
      <w:r w:rsidR="002D0B9B">
        <w:rPr>
          <w:noProof/>
        </w:rPr>
        <w:fldChar w:fldCharType="separate"/>
      </w:r>
      <w:r w:rsidR="002D0B9B">
        <w:rPr>
          <w:noProof/>
        </w:rPr>
        <w:t>3</w:t>
      </w:r>
      <w:r w:rsidR="002D0B9B">
        <w:rPr>
          <w:noProof/>
        </w:rPr>
        <w:fldChar w:fldCharType="end"/>
      </w:r>
    </w:p>
    <w:p w14:paraId="7DC10239" w14:textId="77777777" w:rsidR="002D0B9B" w:rsidRDefault="002D0B9B">
      <w:pPr>
        <w:pStyle w:val="TDC1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  <w:tab/>
      </w:r>
      <w:r>
        <w:rPr>
          <w:noProof/>
        </w:rPr>
        <w:t>Diagrama Conceptual de Requerimiento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7F334C" w14:textId="77777777" w:rsidR="002D0B9B" w:rsidRDefault="002D0B9B">
      <w:pPr>
        <w:pStyle w:val="TDC2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Análisis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ADFEEB5" w14:textId="77777777" w:rsidR="002D0B9B" w:rsidRDefault="002D0B9B">
      <w:pPr>
        <w:pStyle w:val="TDC1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  <w:tab/>
      </w:r>
      <w:r>
        <w:rPr>
          <w:noProof/>
        </w:rPr>
        <w:t>Especificación de Entregables: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BD57895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Datos generales del prospecto en todas las pantallas.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7FDC60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19.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Línea de tiempo de los procesos.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F360618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20.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Listado de teléfonos del prospecto.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94C1E8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21.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Crear nuevo teléfono del prospecto.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3DF8613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22.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Guardar etiquetas de teléfono.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1274180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24.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Visualizar ofertas del prospecto.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08809F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25.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Etiquetar oferta.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33B4BA7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26.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Vista de tablas de ofertas del prospecto.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4D1F638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27.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 xml:space="preserve">Etiqueta </w:t>
      </w:r>
      <w:r w:rsidRPr="008A2033">
        <w:rPr>
          <w:noProof/>
          <w:lang w:val="es-MX"/>
        </w:rPr>
        <w:t>Monto Máximo sugerido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5DFB728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28.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Tabla de ofertas Automáticas.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2825A30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29.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Tabla de ofertas Máximas.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DCAC96A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8A2033">
        <w:rPr>
          <w:noProof/>
          <w:kern w:val="28"/>
        </w:rPr>
        <w:t>Historia 30.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Tabla de ofertas Requeridas por el prospecto</w:t>
      </w:r>
      <w:r w:rsidRPr="008A2033">
        <w:rPr>
          <w:noProof/>
          <w:kern w:val="28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79DC984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31.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Indicador de ofertas de Movilidad.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B4896E9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32.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Seleccionar ofertas del prospecto.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AD226D6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33.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Guardar oferta seleccionada.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B28B070" w14:textId="77777777" w:rsidR="002D0B9B" w:rsidRDefault="002D0B9B">
      <w:pPr>
        <w:pStyle w:val="TDC2"/>
        <w:tabs>
          <w:tab w:val="left" w:pos="132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Historia 34.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Generar número de folio.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305AA94" w14:textId="77777777" w:rsidR="002D0B9B" w:rsidRDefault="002D0B9B">
      <w:pPr>
        <w:pStyle w:val="TDC1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  <w:tab/>
      </w:r>
      <w:r>
        <w:rPr>
          <w:noProof/>
        </w:rPr>
        <w:t>Roles y permisos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B6DCD33" w14:textId="77777777" w:rsidR="002D0B9B" w:rsidRDefault="002D0B9B">
      <w:pPr>
        <w:pStyle w:val="TDC2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Análisis.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E660AC5" w14:textId="77777777" w:rsidR="002D0B9B" w:rsidRDefault="002D0B9B">
      <w:pPr>
        <w:pStyle w:val="TDC3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noProof/>
        </w:rPr>
        <w:t>4.1.1.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  <w:tab/>
      </w:r>
      <w:r>
        <w:rPr>
          <w:noProof/>
        </w:rPr>
        <w:t>Filtros de búsqueda - Buzón.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BB82179" w14:textId="77777777" w:rsidR="002D0B9B" w:rsidRDefault="002D0B9B">
      <w:pPr>
        <w:pStyle w:val="TDC1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  <w:tab/>
      </w:r>
      <w:r>
        <w:rPr>
          <w:noProof/>
        </w:rPr>
        <w:t>No considerado en el alcance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1E90D2D" w14:textId="77777777" w:rsidR="002D0B9B" w:rsidRDefault="002D0B9B">
      <w:pPr>
        <w:pStyle w:val="TDC1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4AB589B" w14:textId="77777777" w:rsidR="002D0B9B" w:rsidRDefault="002D0B9B">
      <w:pPr>
        <w:pStyle w:val="TDC1"/>
        <w:tabs>
          <w:tab w:val="left" w:pos="110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MX" w:eastAsia="es-MX"/>
        </w:rPr>
        <w:tab/>
      </w:r>
      <w:r>
        <w:rPr>
          <w:noProof/>
        </w:rPr>
        <w:t>Aprobación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_Toc512265239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37B0B77" w14:textId="77777777" w:rsidR="00F86B64" w:rsidRPr="00632CA8" w:rsidRDefault="009053C0" w:rsidP="00F86B64">
      <w:pPr>
        <w:rPr>
          <w:rFonts w:cs="Arial"/>
          <w:sz w:val="20"/>
        </w:rPr>
      </w:pPr>
      <w:r w:rsidRPr="00632CA8">
        <w:rPr>
          <w:b/>
          <w:noProof/>
          <w:sz w:val="20"/>
        </w:rPr>
        <w:fldChar w:fldCharType="end"/>
      </w:r>
    </w:p>
    <w:p w14:paraId="72739C75" w14:textId="77777777" w:rsidR="00F86B64" w:rsidRPr="00632CA8" w:rsidRDefault="00F86B64" w:rsidP="009C393B">
      <w:r w:rsidRPr="00632CA8">
        <w:br w:type="page"/>
      </w:r>
      <w:bookmarkStart w:id="0" w:name="_Toc503070500"/>
      <w:bookmarkStart w:id="1" w:name="_Toc503070653"/>
      <w:bookmarkStart w:id="2" w:name="_Toc503071207"/>
      <w:bookmarkStart w:id="3" w:name="_Toc503071492"/>
      <w:bookmarkStart w:id="4" w:name="_Toc503071504"/>
      <w:bookmarkStart w:id="5" w:name="_GoBack"/>
      <w:bookmarkEnd w:id="5"/>
    </w:p>
    <w:p w14:paraId="5846389A" w14:textId="77777777" w:rsidR="006C3393" w:rsidRPr="00632CA8" w:rsidRDefault="00DD07AD" w:rsidP="00376544">
      <w:pPr>
        <w:pStyle w:val="Ttulo1"/>
      </w:pPr>
      <w:bookmarkStart w:id="6" w:name="_Toc175408012"/>
      <w:bookmarkStart w:id="7" w:name="_Toc512265214"/>
      <w:bookmarkEnd w:id="0"/>
      <w:bookmarkEnd w:id="1"/>
      <w:bookmarkEnd w:id="2"/>
      <w:bookmarkEnd w:id="3"/>
      <w:bookmarkEnd w:id="4"/>
      <w:r w:rsidRPr="00632CA8">
        <w:lastRenderedPageBreak/>
        <w:t xml:space="preserve">Funcionalidades del </w:t>
      </w:r>
      <w:r w:rsidR="00211734" w:rsidRPr="00632CA8">
        <w:t>Sprint 2 Análisis.</w:t>
      </w:r>
      <w:bookmarkEnd w:id="7"/>
    </w:p>
    <w:p w14:paraId="18F64EC7" w14:textId="77777777" w:rsidR="00F751B5" w:rsidRPr="00632CA8" w:rsidRDefault="00C36437" w:rsidP="006C3393">
      <w:r w:rsidRPr="00632CA8">
        <w:t>Se describen en el presente documento las funcionalidades que debe cubrir el Release 1 para el proyecto “Renovaciones y Top Ups”, las cuales son:</w:t>
      </w:r>
    </w:p>
    <w:p w14:paraId="3C38F22C" w14:textId="77777777" w:rsidR="00C36437" w:rsidRPr="00632CA8" w:rsidRDefault="00C36437" w:rsidP="006C339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80499" w:rsidRPr="00632CA8" w14:paraId="35F238DC" w14:textId="77777777" w:rsidTr="00A91DEB">
        <w:tc>
          <w:tcPr>
            <w:tcW w:w="8828" w:type="dxa"/>
            <w:shd w:val="clear" w:color="auto" w:fill="244061" w:themeFill="accent1" w:themeFillShade="80"/>
          </w:tcPr>
          <w:p w14:paraId="6FAF5F91" w14:textId="77777777" w:rsidR="00F80499" w:rsidRPr="00632CA8" w:rsidRDefault="00F80499" w:rsidP="00B07BD4">
            <w:pPr>
              <w:rPr>
                <w:b/>
                <w:sz w:val="20"/>
              </w:rPr>
            </w:pPr>
            <w:r w:rsidRPr="00632CA8">
              <w:rPr>
                <w:b/>
                <w:sz w:val="20"/>
              </w:rPr>
              <w:t>Macro Proceso: Análisis</w:t>
            </w:r>
          </w:p>
        </w:tc>
      </w:tr>
      <w:tr w:rsidR="00B07BD4" w:rsidRPr="00632CA8" w14:paraId="3C2788DC" w14:textId="77777777" w:rsidTr="00060B80">
        <w:tc>
          <w:tcPr>
            <w:tcW w:w="8828" w:type="dxa"/>
            <w:shd w:val="clear" w:color="auto" w:fill="244061" w:themeFill="accent1" w:themeFillShade="80"/>
          </w:tcPr>
          <w:p w14:paraId="287C1B14" w14:textId="77777777" w:rsidR="00B07BD4" w:rsidRPr="00632CA8" w:rsidRDefault="00B07BD4" w:rsidP="00060B80">
            <w:pPr>
              <w:jc w:val="center"/>
              <w:rPr>
                <w:sz w:val="20"/>
              </w:rPr>
            </w:pPr>
            <w:r w:rsidRPr="00632CA8">
              <w:rPr>
                <w:b/>
                <w:sz w:val="20"/>
              </w:rPr>
              <w:t>Funcionalidades</w:t>
            </w:r>
          </w:p>
        </w:tc>
      </w:tr>
      <w:tr w:rsidR="00B07BD4" w:rsidRPr="00632CA8" w14:paraId="2A85FCAB" w14:textId="77777777" w:rsidTr="00B07BD4">
        <w:tc>
          <w:tcPr>
            <w:tcW w:w="8828" w:type="dxa"/>
            <w:shd w:val="clear" w:color="auto" w:fill="auto"/>
          </w:tcPr>
          <w:p w14:paraId="53BA3B69" w14:textId="77777777" w:rsidR="00B07BD4" w:rsidRPr="00632CA8" w:rsidRDefault="00B07BD4" w:rsidP="00C0797A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 w:rsidRPr="00632CA8">
              <w:rPr>
                <w:sz w:val="20"/>
              </w:rPr>
              <w:t>Buscar prospectos</w:t>
            </w:r>
          </w:p>
        </w:tc>
      </w:tr>
      <w:tr w:rsidR="00B07BD4" w:rsidRPr="00632CA8" w14:paraId="7E3898DE" w14:textId="77777777" w:rsidTr="00B07BD4">
        <w:tc>
          <w:tcPr>
            <w:tcW w:w="8828" w:type="dxa"/>
            <w:shd w:val="clear" w:color="auto" w:fill="auto"/>
          </w:tcPr>
          <w:p w14:paraId="713AF792" w14:textId="77777777" w:rsidR="00B07BD4" w:rsidRPr="00632CA8" w:rsidRDefault="00B07BD4" w:rsidP="00C0797A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 w:rsidRPr="00632CA8">
              <w:rPr>
                <w:sz w:val="20"/>
              </w:rPr>
              <w:t>Autenticación de prospecto</w:t>
            </w:r>
          </w:p>
        </w:tc>
      </w:tr>
      <w:tr w:rsidR="00B07BD4" w:rsidRPr="00632CA8" w14:paraId="2188224B" w14:textId="77777777" w:rsidTr="00B07BD4">
        <w:tc>
          <w:tcPr>
            <w:tcW w:w="8828" w:type="dxa"/>
            <w:shd w:val="clear" w:color="auto" w:fill="auto"/>
          </w:tcPr>
          <w:p w14:paraId="5C4D6E2A" w14:textId="77777777" w:rsidR="00B07BD4" w:rsidRPr="00632CA8" w:rsidRDefault="00B07BD4" w:rsidP="00C0797A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 w:rsidRPr="00632CA8">
              <w:rPr>
                <w:sz w:val="20"/>
              </w:rPr>
              <w:t>Pre Gestión</w:t>
            </w:r>
          </w:p>
        </w:tc>
      </w:tr>
      <w:tr w:rsidR="00B07BD4" w:rsidRPr="00632CA8" w14:paraId="34C1FE02" w14:textId="77777777" w:rsidTr="00B07BD4">
        <w:tc>
          <w:tcPr>
            <w:tcW w:w="8828" w:type="dxa"/>
            <w:shd w:val="clear" w:color="auto" w:fill="auto"/>
          </w:tcPr>
          <w:p w14:paraId="7E985356" w14:textId="77777777" w:rsidR="00B07BD4" w:rsidRPr="00632CA8" w:rsidRDefault="00B07BD4" w:rsidP="00C0797A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 w:rsidRPr="00632CA8">
              <w:rPr>
                <w:sz w:val="20"/>
              </w:rPr>
              <w:t>Ofertas</w:t>
            </w:r>
          </w:p>
        </w:tc>
      </w:tr>
      <w:tr w:rsidR="00B07BD4" w:rsidRPr="00632CA8" w14:paraId="074D2068" w14:textId="77777777" w:rsidTr="00B07BD4">
        <w:tc>
          <w:tcPr>
            <w:tcW w:w="8828" w:type="dxa"/>
            <w:shd w:val="clear" w:color="auto" w:fill="auto"/>
          </w:tcPr>
          <w:p w14:paraId="113A5EA2" w14:textId="77777777" w:rsidR="00B07BD4" w:rsidRPr="00632CA8" w:rsidRDefault="00B07BD4" w:rsidP="00C0797A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 w:rsidRPr="00632CA8">
              <w:rPr>
                <w:sz w:val="20"/>
              </w:rPr>
              <w:t>Historial del crédito</w:t>
            </w:r>
          </w:p>
        </w:tc>
      </w:tr>
      <w:tr w:rsidR="00F80499" w:rsidRPr="00632CA8" w14:paraId="33335CB8" w14:textId="77777777" w:rsidTr="00B07BD4">
        <w:tc>
          <w:tcPr>
            <w:tcW w:w="8828" w:type="dxa"/>
            <w:shd w:val="clear" w:color="auto" w:fill="auto"/>
          </w:tcPr>
          <w:p w14:paraId="34E0E80F" w14:textId="77777777" w:rsidR="00F80499" w:rsidRPr="00632CA8" w:rsidRDefault="00F80499" w:rsidP="00C0797A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 w:rsidRPr="00632CA8">
              <w:rPr>
                <w:sz w:val="20"/>
              </w:rPr>
              <w:t xml:space="preserve">Validar información </w:t>
            </w:r>
          </w:p>
        </w:tc>
      </w:tr>
      <w:tr w:rsidR="00F80499" w:rsidRPr="00632CA8" w14:paraId="396E56A5" w14:textId="77777777" w:rsidTr="00B07BD4">
        <w:tc>
          <w:tcPr>
            <w:tcW w:w="8828" w:type="dxa"/>
            <w:shd w:val="clear" w:color="auto" w:fill="auto"/>
          </w:tcPr>
          <w:p w14:paraId="5478CD71" w14:textId="77777777" w:rsidR="00F80499" w:rsidRPr="00632CA8" w:rsidRDefault="00F80499" w:rsidP="00C0797A">
            <w:pPr>
              <w:pStyle w:val="Prrafodelista"/>
              <w:numPr>
                <w:ilvl w:val="0"/>
                <w:numId w:val="7"/>
              </w:numPr>
              <w:rPr>
                <w:sz w:val="20"/>
              </w:rPr>
            </w:pPr>
            <w:r w:rsidRPr="00632CA8">
              <w:rPr>
                <w:sz w:val="20"/>
              </w:rPr>
              <w:t>Validar documentación</w:t>
            </w:r>
          </w:p>
        </w:tc>
      </w:tr>
    </w:tbl>
    <w:p w14:paraId="58FED5AD" w14:textId="77777777" w:rsidR="00C36437" w:rsidRPr="00632CA8" w:rsidRDefault="00C36437" w:rsidP="00C36437"/>
    <w:p w14:paraId="4358309A" w14:textId="77777777" w:rsidR="00F80499" w:rsidRPr="00632CA8" w:rsidRDefault="00F80499">
      <w:pPr>
        <w:jc w:val="left"/>
      </w:pPr>
      <w:r w:rsidRPr="00632CA8">
        <w:br w:type="page"/>
      </w:r>
    </w:p>
    <w:p w14:paraId="294D6D39" w14:textId="77777777" w:rsidR="0053586B" w:rsidRPr="00632CA8" w:rsidRDefault="00F372A3" w:rsidP="00376544">
      <w:pPr>
        <w:pStyle w:val="Ttulo1"/>
      </w:pPr>
      <w:bookmarkStart w:id="8" w:name="_Toc512265215"/>
      <w:bookmarkEnd w:id="6"/>
      <w:r w:rsidRPr="00632CA8">
        <w:lastRenderedPageBreak/>
        <w:t>Diagrama Conceptual de Requerimiento</w:t>
      </w:r>
      <w:bookmarkEnd w:id="8"/>
    </w:p>
    <w:p w14:paraId="1A63DF0E" w14:textId="77777777" w:rsidR="00112EEB" w:rsidRPr="00632CA8" w:rsidRDefault="00112EEB" w:rsidP="00112EEB">
      <w:pPr>
        <w:pStyle w:val="Ttulo2"/>
      </w:pPr>
      <w:bookmarkStart w:id="9" w:name="_Toc512265216"/>
      <w:r w:rsidRPr="00632CA8">
        <w:t>Análisis</w:t>
      </w:r>
      <w:bookmarkEnd w:id="9"/>
    </w:p>
    <w:p w14:paraId="0470CA2C" w14:textId="77777777" w:rsidR="00112EEB" w:rsidRPr="00632CA8" w:rsidRDefault="00112EEB" w:rsidP="001857F1">
      <w:pPr>
        <w:jc w:val="center"/>
      </w:pPr>
      <w:r w:rsidRPr="00632CA8">
        <w:rPr>
          <w:noProof/>
          <w:lang w:val="es-MX" w:eastAsia="es-MX"/>
        </w:rPr>
        <w:drawing>
          <wp:inline distT="0" distB="0" distL="0" distR="0" wp14:anchorId="3447816B" wp14:editId="363CC435">
            <wp:extent cx="4320000" cy="4615076"/>
            <wp:effectExtent l="19050" t="19050" r="23495" b="146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615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08A24B" w14:textId="77777777" w:rsidR="00112EEB" w:rsidRPr="00632CA8" w:rsidRDefault="00112EEB" w:rsidP="001857F1">
      <w:pPr>
        <w:jc w:val="center"/>
      </w:pPr>
    </w:p>
    <w:p w14:paraId="44470CCF" w14:textId="77777777" w:rsidR="00112EEB" w:rsidRPr="00632CA8" w:rsidRDefault="00112EEB" w:rsidP="001857F1">
      <w:pPr>
        <w:jc w:val="center"/>
      </w:pPr>
    </w:p>
    <w:p w14:paraId="74C33AE3" w14:textId="77777777" w:rsidR="00376544" w:rsidRPr="00632CA8" w:rsidRDefault="00F372A3" w:rsidP="00376544">
      <w:pPr>
        <w:pStyle w:val="Ttulo1"/>
      </w:pPr>
      <w:bookmarkStart w:id="10" w:name="_Toc512265217"/>
      <w:r w:rsidRPr="00632CA8">
        <w:t>Especificación de Entregables</w:t>
      </w:r>
      <w:r w:rsidR="00376544" w:rsidRPr="00632CA8">
        <w:t>:</w:t>
      </w:r>
      <w:bookmarkEnd w:id="10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89"/>
        <w:gridCol w:w="3544"/>
        <w:gridCol w:w="2595"/>
      </w:tblGrid>
      <w:tr w:rsidR="00376544" w:rsidRPr="00632CA8" w14:paraId="4976E4A0" w14:textId="77777777" w:rsidTr="00F80499">
        <w:trPr>
          <w:tblHeader/>
        </w:trPr>
        <w:tc>
          <w:tcPr>
            <w:tcW w:w="1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F243E" w:themeFill="text2" w:themeFillShade="80"/>
            <w:hideMark/>
          </w:tcPr>
          <w:p w14:paraId="00B70091" w14:textId="77777777" w:rsidR="00376544" w:rsidRPr="00632CA8" w:rsidRDefault="00F80499" w:rsidP="00323BA5">
            <w:pPr>
              <w:pStyle w:val="GuiaSeccin"/>
              <w:tabs>
                <w:tab w:val="left" w:pos="1843"/>
              </w:tabs>
              <w:spacing w:line="276" w:lineRule="auto"/>
              <w:ind w:left="0"/>
              <w:jc w:val="center"/>
              <w:rPr>
                <w:rFonts w:ascii="Arial" w:hAnsi="Arial" w:cs="Arial"/>
                <w:i w:val="0"/>
                <w:color w:val="FFFFFF" w:themeColor="background1"/>
              </w:rPr>
            </w:pPr>
            <w:r w:rsidRPr="00632CA8">
              <w:rPr>
                <w:rFonts w:ascii="Arial" w:hAnsi="Arial" w:cs="Arial"/>
                <w:i w:val="0"/>
                <w:color w:val="FFFFFF" w:themeColor="background1"/>
              </w:rPr>
              <w:t>Historia</w:t>
            </w:r>
          </w:p>
        </w:tc>
        <w:tc>
          <w:tcPr>
            <w:tcW w:w="2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F243E" w:themeFill="text2" w:themeFillShade="80"/>
            <w:hideMark/>
          </w:tcPr>
          <w:p w14:paraId="079D75F3" w14:textId="77777777" w:rsidR="00376544" w:rsidRPr="00632CA8" w:rsidRDefault="00F80499" w:rsidP="00323BA5">
            <w:pPr>
              <w:pStyle w:val="GuiaSeccin"/>
              <w:tabs>
                <w:tab w:val="left" w:pos="1843"/>
              </w:tabs>
              <w:spacing w:line="276" w:lineRule="auto"/>
              <w:ind w:left="0"/>
              <w:jc w:val="center"/>
              <w:rPr>
                <w:rFonts w:ascii="Arial" w:hAnsi="Arial" w:cs="Arial"/>
                <w:i w:val="0"/>
                <w:color w:val="FFFFFF" w:themeColor="background1"/>
              </w:rPr>
            </w:pPr>
            <w:r w:rsidRPr="00632CA8">
              <w:rPr>
                <w:rFonts w:ascii="Arial" w:hAnsi="Arial" w:cs="Arial"/>
                <w:i w:val="0"/>
                <w:color w:val="FFFFFF" w:themeColor="background1"/>
              </w:rPr>
              <w:t>Release 1</w:t>
            </w:r>
            <w:r w:rsidR="00376544" w:rsidRPr="00632CA8">
              <w:rPr>
                <w:rFonts w:ascii="Arial" w:hAnsi="Arial" w:cs="Arial"/>
                <w:i w:val="0"/>
                <w:color w:val="FFFFFF" w:themeColor="background1"/>
              </w:rPr>
              <w:t xml:space="preserve"> 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F243E" w:themeFill="text2" w:themeFillShade="80"/>
            <w:hideMark/>
          </w:tcPr>
          <w:p w14:paraId="3EC29264" w14:textId="77777777" w:rsidR="00376544" w:rsidRPr="00632CA8" w:rsidRDefault="00F80499" w:rsidP="00F80499">
            <w:pPr>
              <w:pStyle w:val="GuiaSeccin"/>
              <w:tabs>
                <w:tab w:val="left" w:pos="1843"/>
              </w:tabs>
              <w:spacing w:line="276" w:lineRule="auto"/>
              <w:ind w:left="0"/>
              <w:jc w:val="center"/>
              <w:rPr>
                <w:rFonts w:ascii="Arial" w:hAnsi="Arial" w:cs="Arial"/>
                <w:i w:val="0"/>
                <w:color w:val="FFFFFF" w:themeColor="background1"/>
              </w:rPr>
            </w:pPr>
            <w:r w:rsidRPr="00632CA8">
              <w:rPr>
                <w:rFonts w:ascii="Arial" w:hAnsi="Arial" w:cs="Arial"/>
                <w:i w:val="0"/>
                <w:color w:val="FFFFFF" w:themeColor="background1"/>
              </w:rPr>
              <w:t xml:space="preserve">Fecha </w:t>
            </w:r>
          </w:p>
        </w:tc>
      </w:tr>
      <w:tr w:rsidR="00376544" w:rsidRPr="00632CA8" w14:paraId="5D7DB53B" w14:textId="77777777" w:rsidTr="00F80499">
        <w:trPr>
          <w:trHeight w:val="565"/>
        </w:trPr>
        <w:tc>
          <w:tcPr>
            <w:tcW w:w="1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DABA2" w14:textId="00F95CC9" w:rsidR="00376544" w:rsidRPr="00632CA8" w:rsidRDefault="00F80499" w:rsidP="00F80499">
            <w:pPr>
              <w:spacing w:before="40" w:after="40"/>
              <w:jc w:val="center"/>
              <w:rPr>
                <w:rFonts w:ascii="Calibri" w:hAnsi="Calibri" w:cs="Calibri"/>
              </w:rPr>
            </w:pPr>
            <w:r w:rsidRPr="00632CA8">
              <w:rPr>
                <w:rFonts w:ascii="Calibri" w:hAnsi="Calibri" w:cs="Calibri"/>
              </w:rPr>
              <w:t>Historia 1</w:t>
            </w:r>
            <w:r w:rsidR="00211734" w:rsidRPr="00632CA8">
              <w:rPr>
                <w:rFonts w:ascii="Calibri" w:hAnsi="Calibri" w:cs="Calibri"/>
              </w:rPr>
              <w:t>2</w:t>
            </w:r>
            <w:r w:rsidR="00632CA8" w:rsidRPr="00632CA8">
              <w:rPr>
                <w:rFonts w:ascii="Calibri" w:hAnsi="Calibri" w:cs="Calibri"/>
              </w:rPr>
              <w:t xml:space="preserve"> a 7</w:t>
            </w:r>
            <w:r w:rsidR="00080464">
              <w:rPr>
                <w:rFonts w:ascii="Calibri" w:hAnsi="Calibri" w:cs="Calibri"/>
              </w:rPr>
              <w:t>5</w:t>
            </w:r>
          </w:p>
        </w:tc>
        <w:tc>
          <w:tcPr>
            <w:tcW w:w="20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E5A12" w14:textId="5B4B0AA1" w:rsidR="00376544" w:rsidRPr="00632CA8" w:rsidRDefault="00376544" w:rsidP="00F80499">
            <w:pPr>
              <w:spacing w:before="40" w:after="40"/>
              <w:jc w:val="center"/>
              <w:rPr>
                <w:rFonts w:ascii="Calibri" w:hAnsi="Calibri" w:cs="Calibri"/>
              </w:rPr>
            </w:pP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20D87" w14:textId="77777777" w:rsidR="00376544" w:rsidRPr="00632CA8" w:rsidRDefault="00376544" w:rsidP="00F80499">
            <w:pPr>
              <w:widowControl w:val="0"/>
              <w:spacing w:before="60" w:after="60" w:line="276" w:lineRule="auto"/>
              <w:jc w:val="center"/>
              <w:rPr>
                <w:rFonts w:cs="Arial"/>
                <w:color w:val="000000"/>
                <w:szCs w:val="22"/>
              </w:rPr>
            </w:pPr>
          </w:p>
        </w:tc>
      </w:tr>
    </w:tbl>
    <w:p w14:paraId="3A9E81B5" w14:textId="77777777" w:rsidR="00CD0040" w:rsidRPr="00632CA8" w:rsidRDefault="00CD0040" w:rsidP="00CD0040">
      <w:pPr>
        <w:rPr>
          <w:b/>
          <w:sz w:val="28"/>
          <w:szCs w:val="28"/>
        </w:rPr>
      </w:pPr>
    </w:p>
    <w:p w14:paraId="6DE2DE75" w14:textId="77777777" w:rsidR="001A0788" w:rsidRPr="00632CA8" w:rsidRDefault="001A0788" w:rsidP="00CD0040">
      <w:pPr>
        <w:rPr>
          <w:b/>
          <w:sz w:val="28"/>
          <w:szCs w:val="28"/>
        </w:rPr>
      </w:pPr>
    </w:p>
    <w:p w14:paraId="36718B63" w14:textId="5A7B123D" w:rsidR="00765642" w:rsidRPr="00632CA8" w:rsidRDefault="00765642" w:rsidP="00765642">
      <w:pPr>
        <w:jc w:val="center"/>
      </w:pPr>
    </w:p>
    <w:p w14:paraId="3CFD35EC" w14:textId="77777777" w:rsidR="0020615E" w:rsidRPr="00632CA8" w:rsidRDefault="0020615E" w:rsidP="00765642">
      <w:pPr>
        <w:jc w:val="center"/>
      </w:pPr>
    </w:p>
    <w:p w14:paraId="19153BF4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3162DF63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35E5C11B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5F17AF48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2D95717D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11ACF73B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7FD03703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0A652219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11DCE362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7E382639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0D71AB15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5B07F8A4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696E0958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0CEFC224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09287E7A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26939FE1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477D75E0" w14:textId="77777777" w:rsidR="006D4D47" w:rsidRPr="006D4D47" w:rsidRDefault="006D4D47" w:rsidP="00C0797A">
      <w:pPr>
        <w:pStyle w:val="Prrafodelista"/>
        <w:keepNext/>
        <w:numPr>
          <w:ilvl w:val="0"/>
          <w:numId w:val="13"/>
        </w:numPr>
        <w:spacing w:before="100" w:beforeAutospacing="1" w:after="120"/>
        <w:outlineLvl w:val="1"/>
        <w:rPr>
          <w:b/>
          <w:vanish/>
          <w:sz w:val="28"/>
          <w:szCs w:val="28"/>
        </w:rPr>
      </w:pPr>
    </w:p>
    <w:p w14:paraId="590A7A38" w14:textId="0869375C" w:rsidR="00D62267" w:rsidRPr="00632CA8" w:rsidRDefault="00652676" w:rsidP="00397640">
      <w:pPr>
        <w:pStyle w:val="Estilo4"/>
      </w:pPr>
      <w:bookmarkStart w:id="11" w:name="_Toc512265218"/>
      <w:r w:rsidRPr="00632CA8">
        <w:t xml:space="preserve">Datos generales del </w:t>
      </w:r>
      <w:r w:rsidR="00B173C7" w:rsidRPr="00632CA8">
        <w:t>prospecto</w:t>
      </w:r>
      <w:r w:rsidRPr="00632CA8">
        <w:t xml:space="preserve"> en todas las pantallas</w:t>
      </w:r>
      <w:r w:rsidR="00B165A5" w:rsidRPr="00632CA8">
        <w:t>.</w:t>
      </w:r>
      <w:bookmarkEnd w:id="11"/>
      <w:r w:rsidR="00B165A5" w:rsidRPr="00632CA8">
        <w:t xml:space="preserve"> </w:t>
      </w:r>
    </w:p>
    <w:p w14:paraId="01FFAE3C" w14:textId="77777777" w:rsidR="006B499C" w:rsidRPr="00632CA8" w:rsidRDefault="006B499C" w:rsidP="00B165A5"/>
    <w:p w14:paraId="48CBD8E3" w14:textId="77777777" w:rsidR="006B499C" w:rsidRPr="00632CA8" w:rsidRDefault="006B499C" w:rsidP="0020615E">
      <w:r w:rsidRPr="00632CA8">
        <w:t xml:space="preserve">Como usuario </w:t>
      </w:r>
      <w:r w:rsidR="0020615E" w:rsidRPr="00632CA8">
        <w:t xml:space="preserve">Administrador </w:t>
      </w:r>
      <w:r w:rsidR="00652676" w:rsidRPr="00632CA8">
        <w:t>quiero que en todas las pantallas, se muestre los datos generales del prospecto de forma fija para continuar validando la información.</w:t>
      </w:r>
    </w:p>
    <w:p w14:paraId="4F4C52EF" w14:textId="77777777" w:rsidR="006B499C" w:rsidRPr="00632CA8" w:rsidRDefault="006B499C" w:rsidP="00B165A5"/>
    <w:p w14:paraId="3E167CD5" w14:textId="77777777" w:rsidR="00FF6E64" w:rsidRPr="00632CA8" w:rsidRDefault="00D46C17" w:rsidP="006F699B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0FBB9B2" wp14:editId="740F95BD">
            <wp:extent cx="5400000" cy="70874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08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FC154" w14:textId="77777777" w:rsidR="00782C4E" w:rsidRPr="00632CA8" w:rsidRDefault="00782C4E" w:rsidP="006F699B">
      <w:pPr>
        <w:jc w:val="center"/>
      </w:pPr>
    </w:p>
    <w:p w14:paraId="7A68BE6E" w14:textId="77777777" w:rsidR="00782C4E" w:rsidRPr="00632CA8" w:rsidRDefault="00782C4E" w:rsidP="00782C4E">
      <w:r w:rsidRPr="00632CA8">
        <w:t>El encabezado de pantalla muestra:</w:t>
      </w:r>
    </w:p>
    <w:p w14:paraId="1F5E792D" w14:textId="77777777" w:rsidR="00782C4E" w:rsidRPr="00632CA8" w:rsidRDefault="00782C4E" w:rsidP="00782C4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782C4E" w:rsidRPr="00632CA8" w14:paraId="6BD567FA" w14:textId="77777777" w:rsidTr="00446412">
        <w:tc>
          <w:tcPr>
            <w:tcW w:w="2830" w:type="dxa"/>
            <w:shd w:val="clear" w:color="auto" w:fill="A6A6A6" w:themeFill="background1" w:themeFillShade="A6"/>
          </w:tcPr>
          <w:p w14:paraId="065B6687" w14:textId="77777777" w:rsidR="00782C4E" w:rsidRPr="00632CA8" w:rsidRDefault="00782C4E" w:rsidP="00782C4E">
            <w:r w:rsidRPr="00632CA8">
              <w:t>Campo</w:t>
            </w:r>
          </w:p>
        </w:tc>
        <w:tc>
          <w:tcPr>
            <w:tcW w:w="5998" w:type="dxa"/>
            <w:shd w:val="clear" w:color="auto" w:fill="A6A6A6" w:themeFill="background1" w:themeFillShade="A6"/>
          </w:tcPr>
          <w:p w14:paraId="7B78FED7" w14:textId="77777777" w:rsidR="00782C4E" w:rsidRPr="00632CA8" w:rsidRDefault="00782C4E" w:rsidP="00782C4E">
            <w:r w:rsidRPr="00632CA8">
              <w:t>Descripción</w:t>
            </w:r>
          </w:p>
        </w:tc>
      </w:tr>
      <w:tr w:rsidR="00782C4E" w:rsidRPr="00632CA8" w14:paraId="2297588F" w14:textId="77777777" w:rsidTr="00446412">
        <w:tc>
          <w:tcPr>
            <w:tcW w:w="2830" w:type="dxa"/>
          </w:tcPr>
          <w:p w14:paraId="7502D4FB" w14:textId="77777777" w:rsidR="00782C4E" w:rsidRPr="00632CA8" w:rsidRDefault="00782C4E" w:rsidP="00782C4E">
            <w:r w:rsidRPr="00632CA8">
              <w:t xml:space="preserve">Número de </w:t>
            </w:r>
            <w:r w:rsidR="00B173C7" w:rsidRPr="00632CA8">
              <w:t>prospecto</w:t>
            </w:r>
          </w:p>
        </w:tc>
        <w:tc>
          <w:tcPr>
            <w:tcW w:w="5998" w:type="dxa"/>
          </w:tcPr>
          <w:p w14:paraId="08B1A86F" w14:textId="77777777" w:rsidR="00782C4E" w:rsidRPr="00632CA8" w:rsidRDefault="00782C4E" w:rsidP="004477E2">
            <w:r w:rsidRPr="00632CA8">
              <w:t xml:space="preserve">Número del </w:t>
            </w:r>
            <w:r w:rsidR="00B173C7" w:rsidRPr="00632CA8">
              <w:t>prospecto</w:t>
            </w:r>
            <w:r w:rsidR="004477E2" w:rsidRPr="00632CA8">
              <w:t>.</w:t>
            </w:r>
          </w:p>
        </w:tc>
      </w:tr>
      <w:tr w:rsidR="00782C4E" w:rsidRPr="00632CA8" w14:paraId="49834A69" w14:textId="77777777" w:rsidTr="00446412">
        <w:tc>
          <w:tcPr>
            <w:tcW w:w="2830" w:type="dxa"/>
          </w:tcPr>
          <w:p w14:paraId="232D1C33" w14:textId="77777777" w:rsidR="00782C4E" w:rsidRPr="00632CA8" w:rsidRDefault="00782C4E" w:rsidP="00782C4E">
            <w:r w:rsidRPr="00632CA8">
              <w:t>Nombre completo</w:t>
            </w:r>
          </w:p>
        </w:tc>
        <w:tc>
          <w:tcPr>
            <w:tcW w:w="5998" w:type="dxa"/>
          </w:tcPr>
          <w:p w14:paraId="149F977D" w14:textId="77777777" w:rsidR="00782C4E" w:rsidRPr="00632CA8" w:rsidRDefault="00782C4E" w:rsidP="00782C4E">
            <w:r w:rsidRPr="00632CA8">
              <w:t>Concatenación de: Primer nombre, segundo nombre, apellido paterno, apellido materno.</w:t>
            </w:r>
          </w:p>
        </w:tc>
      </w:tr>
      <w:tr w:rsidR="006A45FC" w:rsidRPr="00632CA8" w14:paraId="2A33B03D" w14:textId="77777777" w:rsidTr="00446412">
        <w:tc>
          <w:tcPr>
            <w:tcW w:w="2830" w:type="dxa"/>
          </w:tcPr>
          <w:p w14:paraId="4CCA7A3B" w14:textId="77777777" w:rsidR="006A45FC" w:rsidRPr="00632CA8" w:rsidRDefault="006A45FC" w:rsidP="00782C4E">
            <w:r w:rsidRPr="00632CA8">
              <w:t>Folio</w:t>
            </w:r>
          </w:p>
        </w:tc>
        <w:tc>
          <w:tcPr>
            <w:tcW w:w="5998" w:type="dxa"/>
          </w:tcPr>
          <w:p w14:paraId="0EC00C58" w14:textId="77777777" w:rsidR="006A45FC" w:rsidRPr="00632CA8" w:rsidRDefault="006A45FC" w:rsidP="00782C4E">
            <w:r w:rsidRPr="00632CA8">
              <w:t>Muestra el número de folio más reciente:</w:t>
            </w:r>
          </w:p>
          <w:p w14:paraId="78A63673" w14:textId="77777777" w:rsidR="006A45FC" w:rsidRPr="00632CA8" w:rsidRDefault="006A45FC" w:rsidP="00782C4E"/>
          <w:p w14:paraId="1B83D99C" w14:textId="77777777" w:rsidR="006A45FC" w:rsidRPr="00632CA8" w:rsidRDefault="006A45FC" w:rsidP="00782C4E">
            <w:r w:rsidRPr="00632CA8">
              <w:t>Folio BPM</w:t>
            </w:r>
          </w:p>
          <w:p w14:paraId="2C3FE4A7" w14:textId="77777777" w:rsidR="006A45FC" w:rsidRPr="00632CA8" w:rsidRDefault="006A45FC" w:rsidP="00782C4E">
            <w:r w:rsidRPr="00632CA8">
              <w:t>Folio Movilidad</w:t>
            </w:r>
          </w:p>
        </w:tc>
      </w:tr>
      <w:tr w:rsidR="006A45FC" w:rsidRPr="00632CA8" w14:paraId="315D7695" w14:textId="77777777" w:rsidTr="00446412">
        <w:tc>
          <w:tcPr>
            <w:tcW w:w="2830" w:type="dxa"/>
          </w:tcPr>
          <w:p w14:paraId="1BFCD846" w14:textId="77777777" w:rsidR="006A45FC" w:rsidRPr="00632CA8" w:rsidRDefault="006A45FC" w:rsidP="00782C4E">
            <w:r w:rsidRPr="00632CA8">
              <w:t>Número de solicitud</w:t>
            </w:r>
          </w:p>
        </w:tc>
        <w:tc>
          <w:tcPr>
            <w:tcW w:w="5998" w:type="dxa"/>
          </w:tcPr>
          <w:p w14:paraId="4E01AD2D" w14:textId="77777777" w:rsidR="006A45FC" w:rsidRPr="00632CA8" w:rsidRDefault="006A45FC" w:rsidP="00782C4E">
            <w:r w:rsidRPr="00632CA8">
              <w:t>Muestra el número de solicitud</w:t>
            </w:r>
          </w:p>
        </w:tc>
      </w:tr>
      <w:tr w:rsidR="006A45FC" w:rsidRPr="00632CA8" w14:paraId="45748023" w14:textId="77777777" w:rsidTr="00446412">
        <w:tc>
          <w:tcPr>
            <w:tcW w:w="2830" w:type="dxa"/>
          </w:tcPr>
          <w:p w14:paraId="699B06CC" w14:textId="77777777" w:rsidR="006A45FC" w:rsidRPr="00632CA8" w:rsidRDefault="006A45FC" w:rsidP="00782C4E">
            <w:r w:rsidRPr="00632CA8">
              <w:t>Número de contrato</w:t>
            </w:r>
          </w:p>
        </w:tc>
        <w:tc>
          <w:tcPr>
            <w:tcW w:w="5998" w:type="dxa"/>
          </w:tcPr>
          <w:p w14:paraId="7B60A3B0" w14:textId="77777777" w:rsidR="006A45FC" w:rsidRPr="00632CA8" w:rsidRDefault="006A45FC" w:rsidP="00782C4E">
            <w:r w:rsidRPr="00632CA8">
              <w:t>Muestra el número de contrato</w:t>
            </w:r>
          </w:p>
        </w:tc>
      </w:tr>
      <w:tr w:rsidR="00782C4E" w:rsidRPr="00632CA8" w14:paraId="15B0210F" w14:textId="77777777" w:rsidTr="00446412">
        <w:tc>
          <w:tcPr>
            <w:tcW w:w="2830" w:type="dxa"/>
          </w:tcPr>
          <w:p w14:paraId="21649975" w14:textId="77777777" w:rsidR="00782C4E" w:rsidRPr="00632CA8" w:rsidRDefault="00782C4E" w:rsidP="00782C4E">
            <w:r w:rsidRPr="00632CA8">
              <w:t>Etapa</w:t>
            </w:r>
          </w:p>
        </w:tc>
        <w:tc>
          <w:tcPr>
            <w:tcW w:w="5998" w:type="dxa"/>
          </w:tcPr>
          <w:p w14:paraId="2B5FCFB5" w14:textId="77777777" w:rsidR="00782C4E" w:rsidRPr="00632CA8" w:rsidRDefault="00782C4E" w:rsidP="00782C4E">
            <w:r w:rsidRPr="00632CA8">
              <w:t xml:space="preserve">Nombre de la etapa en la que se encuentra el </w:t>
            </w:r>
            <w:r w:rsidR="00B173C7" w:rsidRPr="00632CA8">
              <w:t>prospecto</w:t>
            </w:r>
            <w:r w:rsidRPr="00632CA8">
              <w:t xml:space="preserve">. </w:t>
            </w:r>
          </w:p>
        </w:tc>
      </w:tr>
      <w:tr w:rsidR="00782C4E" w:rsidRPr="00632CA8" w14:paraId="4AD49B58" w14:textId="77777777" w:rsidTr="00446412">
        <w:tc>
          <w:tcPr>
            <w:tcW w:w="2830" w:type="dxa"/>
          </w:tcPr>
          <w:p w14:paraId="20F0E8CF" w14:textId="77777777" w:rsidR="00782C4E" w:rsidRPr="00632CA8" w:rsidRDefault="00782C4E" w:rsidP="00782C4E">
            <w:r w:rsidRPr="00632CA8">
              <w:t>Estatus</w:t>
            </w:r>
          </w:p>
        </w:tc>
        <w:tc>
          <w:tcPr>
            <w:tcW w:w="5998" w:type="dxa"/>
          </w:tcPr>
          <w:p w14:paraId="5520150E" w14:textId="77777777" w:rsidR="00782C4E" w:rsidRPr="00632CA8" w:rsidRDefault="00782C4E" w:rsidP="00782C4E">
            <w:r w:rsidRPr="00632CA8">
              <w:t xml:space="preserve">Nombre del estatus de la Etapa en la que se encuentra el </w:t>
            </w:r>
            <w:r w:rsidR="00B173C7" w:rsidRPr="00632CA8">
              <w:t>prospecto</w:t>
            </w:r>
            <w:r w:rsidRPr="00632CA8">
              <w:t>.</w:t>
            </w:r>
          </w:p>
        </w:tc>
      </w:tr>
      <w:tr w:rsidR="00782C4E" w:rsidRPr="00632CA8" w14:paraId="2EBF4B4E" w14:textId="77777777" w:rsidTr="00446412">
        <w:tc>
          <w:tcPr>
            <w:tcW w:w="2830" w:type="dxa"/>
          </w:tcPr>
          <w:p w14:paraId="59584FF7" w14:textId="77777777" w:rsidR="00782C4E" w:rsidRPr="00632CA8" w:rsidRDefault="00782C4E" w:rsidP="00782C4E">
            <w:r w:rsidRPr="00632CA8">
              <w:t>Sub Producto a Ofertar</w:t>
            </w:r>
          </w:p>
        </w:tc>
        <w:tc>
          <w:tcPr>
            <w:tcW w:w="5998" w:type="dxa"/>
          </w:tcPr>
          <w:p w14:paraId="2C009E22" w14:textId="77777777" w:rsidR="00782C4E" w:rsidRPr="00632CA8" w:rsidRDefault="00782C4E" w:rsidP="00782C4E">
            <w:r w:rsidRPr="00632CA8">
              <w:t>Nombre del producto ofertado en el Layout de Prospección</w:t>
            </w:r>
          </w:p>
        </w:tc>
      </w:tr>
    </w:tbl>
    <w:p w14:paraId="7BB8B7B7" w14:textId="77777777" w:rsidR="00DF37DC" w:rsidRPr="00632CA8" w:rsidRDefault="00DF37DC" w:rsidP="00DF37DC">
      <w:pPr>
        <w:pStyle w:val="Estilo4"/>
      </w:pPr>
      <w:bookmarkStart w:id="12" w:name="_Toc512265219"/>
      <w:r w:rsidRPr="00632CA8">
        <w:t>Línea de tiempo de los procesos.</w:t>
      </w:r>
      <w:bookmarkEnd w:id="12"/>
      <w:r w:rsidRPr="00632CA8">
        <w:t xml:space="preserve"> </w:t>
      </w:r>
    </w:p>
    <w:p w14:paraId="786CD326" w14:textId="77777777" w:rsidR="00DF37DC" w:rsidRPr="00632CA8" w:rsidRDefault="00DF37DC" w:rsidP="00782C4E">
      <w:r w:rsidRPr="00632CA8">
        <w:t xml:space="preserve">Como usuario </w:t>
      </w:r>
      <w:r w:rsidR="0020615E" w:rsidRPr="00632CA8">
        <w:t xml:space="preserve">Administrador </w:t>
      </w:r>
      <w:r w:rsidRPr="00632CA8">
        <w:t xml:space="preserve">quiero ver la línea de tiempo en la cual se encuentra el proceso del </w:t>
      </w:r>
      <w:r w:rsidR="00B173C7" w:rsidRPr="00632CA8">
        <w:t>prospecto</w:t>
      </w:r>
      <w:r w:rsidRPr="00632CA8">
        <w:t xml:space="preserve"> para identificar los pasos siguientes del crédito. </w:t>
      </w:r>
    </w:p>
    <w:p w14:paraId="01ED59C3" w14:textId="77777777" w:rsidR="005447DC" w:rsidRPr="00632CA8" w:rsidRDefault="005447DC" w:rsidP="00DF37DC"/>
    <w:p w14:paraId="0999322F" w14:textId="77777777" w:rsidR="005447DC" w:rsidRPr="00632CA8" w:rsidRDefault="005447DC" w:rsidP="00782C4E">
      <w:r w:rsidRPr="00632CA8">
        <w:t xml:space="preserve">De acuerdo a la siguiente tabla se debe identificar </w:t>
      </w:r>
      <w:r w:rsidR="00C60F88" w:rsidRPr="00632CA8">
        <w:t>la pantalla en el cual se encuentra el proceso del</w:t>
      </w:r>
      <w:r w:rsidRPr="00632CA8">
        <w:t xml:space="preserve"> </w:t>
      </w:r>
      <w:r w:rsidR="00B173C7" w:rsidRPr="00632CA8">
        <w:t>prospecto</w:t>
      </w:r>
      <w:r w:rsidRPr="00632CA8">
        <w:t>:</w:t>
      </w:r>
    </w:p>
    <w:p w14:paraId="5526EC39" w14:textId="77777777" w:rsidR="005447DC" w:rsidRPr="00632CA8" w:rsidRDefault="005447DC" w:rsidP="00782C4E"/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9"/>
        <w:gridCol w:w="869"/>
        <w:gridCol w:w="915"/>
        <w:gridCol w:w="1075"/>
        <w:gridCol w:w="1418"/>
        <w:gridCol w:w="1134"/>
        <w:gridCol w:w="992"/>
        <w:gridCol w:w="1036"/>
      </w:tblGrid>
      <w:tr w:rsidR="00A96537" w:rsidRPr="00632CA8" w14:paraId="5CE5465F" w14:textId="77777777" w:rsidTr="00A96537">
        <w:trPr>
          <w:trHeight w:val="300"/>
        </w:trPr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12B8D" w14:textId="77777777" w:rsidR="00A96537" w:rsidRPr="00632CA8" w:rsidRDefault="00A96537" w:rsidP="00A96537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MACRO PROCESO</w:t>
            </w:r>
          </w:p>
        </w:tc>
        <w:tc>
          <w:tcPr>
            <w:tcW w:w="10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4C309D82" w14:textId="77777777" w:rsidR="00A96537" w:rsidRPr="00632CA8" w:rsidRDefault="00A96537" w:rsidP="00A96537">
            <w:pPr>
              <w:jc w:val="center"/>
              <w:rPr>
                <w:rFonts w:cs="Arial"/>
                <w:color w:val="FFFFFF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FFFFFF"/>
                <w:sz w:val="18"/>
                <w:szCs w:val="18"/>
                <w:lang w:val="es-MX" w:eastAsia="es-MX"/>
              </w:rPr>
              <w:t>Promoción</w:t>
            </w:r>
          </w:p>
        </w:tc>
        <w:tc>
          <w:tcPr>
            <w:tcW w:w="14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3C0C"/>
            <w:noWrap/>
            <w:vAlign w:val="bottom"/>
            <w:hideMark/>
          </w:tcPr>
          <w:p w14:paraId="0017638A" w14:textId="77777777" w:rsidR="00A96537" w:rsidRPr="00632CA8" w:rsidRDefault="00A96537" w:rsidP="00A96537">
            <w:pPr>
              <w:jc w:val="center"/>
              <w:rPr>
                <w:rFonts w:cs="Arial"/>
                <w:color w:val="FFFFFF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FFFFFF"/>
                <w:sz w:val="18"/>
                <w:szCs w:val="18"/>
                <w:lang w:val="es-MX" w:eastAsia="es-MX"/>
              </w:rPr>
              <w:t>Evaluación</w:t>
            </w:r>
          </w:p>
        </w:tc>
        <w:tc>
          <w:tcPr>
            <w:tcW w:w="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3C0C"/>
            <w:noWrap/>
            <w:vAlign w:val="bottom"/>
            <w:hideMark/>
          </w:tcPr>
          <w:p w14:paraId="1C525A69" w14:textId="77777777" w:rsidR="00A96537" w:rsidRPr="00632CA8" w:rsidRDefault="00A96537" w:rsidP="00A96537">
            <w:pPr>
              <w:jc w:val="center"/>
              <w:rPr>
                <w:rFonts w:cs="Arial"/>
                <w:color w:val="FFFFFF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FFFFFF"/>
                <w:sz w:val="18"/>
                <w:szCs w:val="18"/>
                <w:lang w:val="es-MX" w:eastAsia="es-MX"/>
              </w:rPr>
              <w:t>Aprobación</w:t>
            </w:r>
          </w:p>
        </w:tc>
        <w:tc>
          <w:tcPr>
            <w:tcW w:w="11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bottom"/>
            <w:hideMark/>
          </w:tcPr>
          <w:p w14:paraId="1E63273E" w14:textId="77777777" w:rsidR="00A96537" w:rsidRPr="00632CA8" w:rsidRDefault="00A96537" w:rsidP="00A96537">
            <w:pPr>
              <w:jc w:val="center"/>
              <w:rPr>
                <w:rFonts w:cs="Arial"/>
                <w:color w:val="FFFFFF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FFFFFF"/>
                <w:sz w:val="18"/>
                <w:szCs w:val="18"/>
                <w:lang w:val="es-MX" w:eastAsia="es-MX"/>
              </w:rPr>
              <w:t>Instrumentación</w:t>
            </w:r>
          </w:p>
        </w:tc>
      </w:tr>
      <w:tr w:rsidR="00A96537" w:rsidRPr="00632CA8" w14:paraId="208E41F5" w14:textId="77777777" w:rsidTr="00A96537">
        <w:trPr>
          <w:trHeight w:val="300"/>
        </w:trPr>
        <w:tc>
          <w:tcPr>
            <w:tcW w:w="7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983F9" w14:textId="77777777" w:rsidR="00A96537" w:rsidRPr="00632CA8" w:rsidRDefault="00A96537" w:rsidP="00A96537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SUB ETAPA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7D8E303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Sin Gestión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689D817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Pre Solicitud</w:t>
            </w:r>
          </w:p>
        </w:tc>
        <w:tc>
          <w:tcPr>
            <w:tcW w:w="14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1339057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Análisis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62355D54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Autorización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44A45F2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Agenda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06A1402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Firma</w:t>
            </w:r>
          </w:p>
        </w:tc>
      </w:tr>
      <w:tr w:rsidR="00A96537" w:rsidRPr="00632CA8" w14:paraId="018E8BCF" w14:textId="77777777" w:rsidTr="00A96537">
        <w:trPr>
          <w:trHeight w:val="300"/>
        </w:trPr>
        <w:tc>
          <w:tcPr>
            <w:tcW w:w="7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1472" w14:textId="77777777" w:rsidR="00A96537" w:rsidRPr="00632CA8" w:rsidRDefault="00A96537" w:rsidP="00A96537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PANTALLA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86E14FB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Pre Gestión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227CA88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Ofertas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B91AC15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Validar información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E8371F5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Validar documentación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3B76CB0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Autorización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ED18DFB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Agendar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18409B32" w14:textId="77777777" w:rsidR="00A96537" w:rsidRPr="00632CA8" w:rsidRDefault="00A96537" w:rsidP="00A96537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Consultar agenda</w:t>
            </w:r>
          </w:p>
        </w:tc>
      </w:tr>
    </w:tbl>
    <w:p w14:paraId="549631FB" w14:textId="77777777" w:rsidR="005447DC" w:rsidRPr="00632CA8" w:rsidRDefault="005447DC" w:rsidP="00782C4E"/>
    <w:p w14:paraId="2108435A" w14:textId="77777777" w:rsidR="0056632D" w:rsidRPr="00632CA8" w:rsidRDefault="0056632D" w:rsidP="00782C4E">
      <w:r w:rsidRPr="00632CA8">
        <w:t>Nota: Los macro procesos cambian su nombre por lo que en el tí</w:t>
      </w:r>
      <w:r w:rsidR="009A3E96" w:rsidRPr="00632CA8">
        <w:t>tulo de pantalla, se considera</w:t>
      </w:r>
      <w:r w:rsidRPr="00632CA8">
        <w:t>:</w:t>
      </w:r>
    </w:p>
    <w:p w14:paraId="550C987B" w14:textId="77777777" w:rsidR="0056632D" w:rsidRPr="00632CA8" w:rsidRDefault="0056632D" w:rsidP="00782C4E"/>
    <w:p w14:paraId="5F4276C8" w14:textId="77777777" w:rsidR="0056632D" w:rsidRPr="00632CA8" w:rsidRDefault="0056632D" w:rsidP="00782C4E">
      <w:r w:rsidRPr="00632CA8">
        <w:lastRenderedPageBreak/>
        <w:t>Prospección = Promoción</w:t>
      </w:r>
    </w:p>
    <w:p w14:paraId="13D3B72B" w14:textId="77777777" w:rsidR="0056632D" w:rsidRPr="00632CA8" w:rsidRDefault="0056632D" w:rsidP="00782C4E">
      <w:r w:rsidRPr="00632CA8">
        <w:t>Análisis = Evaluación</w:t>
      </w:r>
    </w:p>
    <w:p w14:paraId="3C269E4D" w14:textId="77777777" w:rsidR="0056632D" w:rsidRPr="00632CA8" w:rsidRDefault="0056632D" w:rsidP="00782C4E">
      <w:r w:rsidRPr="00632CA8">
        <w:t>Autorización = Aprobación</w:t>
      </w:r>
    </w:p>
    <w:p w14:paraId="3093B3DC" w14:textId="77777777" w:rsidR="0056632D" w:rsidRPr="00632CA8" w:rsidRDefault="0056632D" w:rsidP="00782C4E">
      <w:r w:rsidRPr="00632CA8">
        <w:t>Instrumentación = Instrumentación</w:t>
      </w:r>
    </w:p>
    <w:p w14:paraId="2D67C821" w14:textId="77777777" w:rsidR="0056632D" w:rsidRPr="00632CA8" w:rsidRDefault="0056632D" w:rsidP="00782C4E"/>
    <w:p w14:paraId="01755F3A" w14:textId="77777777" w:rsidR="00180043" w:rsidRPr="00632CA8" w:rsidRDefault="001B6C5E" w:rsidP="00782C4E">
      <w:r w:rsidRPr="00632CA8">
        <w:t>Ejemplo</w:t>
      </w:r>
      <w:r w:rsidR="009F4498" w:rsidRPr="00632CA8">
        <w:t xml:space="preserve"> Inicio de proceso</w:t>
      </w:r>
      <w:r w:rsidRPr="00632CA8">
        <w:t>:</w:t>
      </w:r>
    </w:p>
    <w:p w14:paraId="0ED2E141" w14:textId="77777777" w:rsidR="005447DC" w:rsidRPr="00632CA8" w:rsidRDefault="00180043" w:rsidP="00782C4E">
      <w:r w:rsidRPr="00632CA8">
        <w:rPr>
          <w:noProof/>
          <w:lang w:val="es-MX" w:eastAsia="es-MX"/>
        </w:rPr>
        <w:drawing>
          <wp:inline distT="0" distB="0" distL="0" distR="0" wp14:anchorId="14F056B8" wp14:editId="633B896A">
            <wp:extent cx="5400000" cy="93353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33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184265" w14:textId="77777777" w:rsidR="005447DC" w:rsidRPr="00632CA8" w:rsidRDefault="005447DC" w:rsidP="00782C4E"/>
    <w:p w14:paraId="7CB8027A" w14:textId="77777777" w:rsidR="001B6C5E" w:rsidRPr="00632CA8" w:rsidRDefault="001B6C5E" w:rsidP="00782C4E">
      <w:r w:rsidRPr="00632CA8">
        <w:t>Ejemplo</w:t>
      </w:r>
      <w:r w:rsidR="009F4498" w:rsidRPr="00632CA8">
        <w:t xml:space="preserve"> Avance de proceso</w:t>
      </w:r>
      <w:r w:rsidRPr="00632CA8">
        <w:t>:</w:t>
      </w:r>
    </w:p>
    <w:p w14:paraId="3A440C7D" w14:textId="77777777" w:rsidR="005447DC" w:rsidRPr="00632CA8" w:rsidRDefault="005447DC" w:rsidP="00782C4E"/>
    <w:p w14:paraId="5F9FEF26" w14:textId="77777777" w:rsidR="005447DC" w:rsidRPr="00632CA8" w:rsidRDefault="001B6C5E" w:rsidP="00782C4E">
      <w:r w:rsidRPr="00632CA8">
        <w:rPr>
          <w:noProof/>
          <w:lang w:val="es-MX" w:eastAsia="es-MX"/>
        </w:rPr>
        <w:drawing>
          <wp:inline distT="0" distB="0" distL="0" distR="0" wp14:anchorId="7E1386AA" wp14:editId="4E221BD2">
            <wp:extent cx="5400000" cy="95549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5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A6798C" w14:textId="77777777" w:rsidR="00DF37DC" w:rsidRPr="00632CA8" w:rsidRDefault="00DF37DC" w:rsidP="00782C4E"/>
    <w:p w14:paraId="2E91A330" w14:textId="77777777" w:rsidR="003A1A40" w:rsidRPr="00632CA8" w:rsidRDefault="003A1A40" w:rsidP="00397640">
      <w:pPr>
        <w:pStyle w:val="Estilo4"/>
      </w:pPr>
      <w:bookmarkStart w:id="13" w:name="_Toc512265220"/>
      <w:r w:rsidRPr="00632CA8">
        <w:t xml:space="preserve">Listado de </w:t>
      </w:r>
      <w:r w:rsidR="00CE170C" w:rsidRPr="00632CA8">
        <w:t xml:space="preserve">teléfonos del </w:t>
      </w:r>
      <w:r w:rsidR="00B173C7" w:rsidRPr="00632CA8">
        <w:t>prospecto</w:t>
      </w:r>
      <w:r w:rsidRPr="00632CA8">
        <w:t>.</w:t>
      </w:r>
      <w:bookmarkEnd w:id="13"/>
      <w:r w:rsidRPr="00632CA8">
        <w:t xml:space="preserve"> </w:t>
      </w:r>
    </w:p>
    <w:p w14:paraId="242E2C2D" w14:textId="77777777" w:rsidR="00CE170C" w:rsidRPr="00632CA8" w:rsidRDefault="00CE170C" w:rsidP="00B71F0F"/>
    <w:p w14:paraId="1A61759E" w14:textId="77777777" w:rsidR="00CE170C" w:rsidRPr="00632CA8" w:rsidRDefault="00CE170C" w:rsidP="00CE170C">
      <w:r w:rsidRPr="00632CA8">
        <w:t xml:space="preserve">Como usuario Administrador quiero visualizar </w:t>
      </w:r>
      <w:r w:rsidR="005B1E0C" w:rsidRPr="00632CA8">
        <w:t xml:space="preserve">todos los teléfonos que existan en SAP y CRM tenga asociado el </w:t>
      </w:r>
      <w:r w:rsidR="00B173C7" w:rsidRPr="00632CA8">
        <w:t>prospecto</w:t>
      </w:r>
      <w:r w:rsidR="005B1E0C" w:rsidRPr="00632CA8">
        <w:t xml:space="preserve"> para poder localizarlo.</w:t>
      </w:r>
    </w:p>
    <w:p w14:paraId="27E9FBE0" w14:textId="77777777" w:rsidR="004F10C9" w:rsidRPr="00632CA8" w:rsidRDefault="004F10C9" w:rsidP="00CE170C"/>
    <w:p w14:paraId="5670932B" w14:textId="77777777" w:rsidR="00646929" w:rsidRPr="00632CA8" w:rsidRDefault="00657A52" w:rsidP="00B71F0F">
      <w:r w:rsidRPr="00632CA8">
        <w:t xml:space="preserve">El listado de teléfonos del </w:t>
      </w:r>
      <w:r w:rsidR="00B173C7" w:rsidRPr="00632CA8">
        <w:t>prospecto</w:t>
      </w:r>
      <w:r w:rsidRPr="00632CA8">
        <w:t xml:space="preserve"> muestra la siguiente información:</w:t>
      </w:r>
    </w:p>
    <w:p w14:paraId="37CACDCF" w14:textId="77777777" w:rsidR="00657A52" w:rsidRPr="00632CA8" w:rsidRDefault="00657A52" w:rsidP="00B71F0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6990"/>
      </w:tblGrid>
      <w:tr w:rsidR="004C5170" w:rsidRPr="00632CA8" w14:paraId="1B9F4211" w14:textId="77777777" w:rsidTr="00A91DEB">
        <w:trPr>
          <w:trHeight w:val="405"/>
        </w:trPr>
        <w:tc>
          <w:tcPr>
            <w:tcW w:w="1041" w:type="pct"/>
            <w:shd w:val="clear" w:color="000000" w:fill="BFBFBF"/>
            <w:vAlign w:val="center"/>
            <w:hideMark/>
          </w:tcPr>
          <w:p w14:paraId="7A465B55" w14:textId="77777777" w:rsidR="004C5170" w:rsidRPr="00632CA8" w:rsidRDefault="004C5170" w:rsidP="00657A52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columna</w:t>
            </w:r>
          </w:p>
        </w:tc>
        <w:tc>
          <w:tcPr>
            <w:tcW w:w="3959" w:type="pct"/>
            <w:shd w:val="clear" w:color="000000" w:fill="BFBFBF"/>
            <w:vAlign w:val="center"/>
            <w:hideMark/>
          </w:tcPr>
          <w:p w14:paraId="782AC39C" w14:textId="77777777" w:rsidR="004C5170" w:rsidRPr="00632CA8" w:rsidRDefault="004C5170" w:rsidP="00FE676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Descripción</w:t>
            </w:r>
          </w:p>
        </w:tc>
      </w:tr>
      <w:tr w:rsidR="004C5170" w:rsidRPr="00632CA8" w14:paraId="010A2A63" w14:textId="77777777" w:rsidTr="00A91DEB">
        <w:trPr>
          <w:trHeight w:val="240"/>
        </w:trPr>
        <w:tc>
          <w:tcPr>
            <w:tcW w:w="1041" w:type="pct"/>
            <w:shd w:val="clear" w:color="auto" w:fill="auto"/>
            <w:vAlign w:val="center"/>
            <w:hideMark/>
          </w:tcPr>
          <w:p w14:paraId="47B64C89" w14:textId="77777777" w:rsidR="004C5170" w:rsidRPr="00632CA8" w:rsidRDefault="004C5170" w:rsidP="00FE676E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3959" w:type="pct"/>
            <w:shd w:val="clear" w:color="auto" w:fill="auto"/>
          </w:tcPr>
          <w:p w14:paraId="37A2ECC0" w14:textId="77777777" w:rsidR="004C5170" w:rsidRPr="00632CA8" w:rsidRDefault="004C5170" w:rsidP="00FE676E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el tipo de teléfono.</w:t>
            </w:r>
          </w:p>
          <w:p w14:paraId="00615872" w14:textId="77777777" w:rsidR="004C5170" w:rsidRPr="00632CA8" w:rsidRDefault="004C5170" w:rsidP="00FE676E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  <w:p w14:paraId="318AC6F6" w14:textId="77777777" w:rsidR="004C5170" w:rsidRPr="00632CA8" w:rsidRDefault="004C5170" w:rsidP="00FE676E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Los tipos son:</w:t>
            </w:r>
          </w:p>
          <w:p w14:paraId="33FF9207" w14:textId="77777777" w:rsidR="004C5170" w:rsidRPr="00632CA8" w:rsidRDefault="004C5170" w:rsidP="005D2E9E">
            <w:pPr>
              <w:pStyle w:val="Prrafodelista"/>
              <w:numPr>
                <w:ilvl w:val="0"/>
                <w:numId w:val="6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Casa</w:t>
            </w:r>
          </w:p>
          <w:p w14:paraId="6E91E36B" w14:textId="77777777" w:rsidR="004C5170" w:rsidRPr="00632CA8" w:rsidRDefault="004C5170" w:rsidP="005D2E9E">
            <w:pPr>
              <w:pStyle w:val="Prrafodelista"/>
              <w:numPr>
                <w:ilvl w:val="0"/>
                <w:numId w:val="6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Celular</w:t>
            </w:r>
          </w:p>
          <w:p w14:paraId="6DCE67A5" w14:textId="77777777" w:rsidR="004C5170" w:rsidRPr="00632CA8" w:rsidRDefault="004C5170" w:rsidP="005D2E9E">
            <w:pPr>
              <w:pStyle w:val="Prrafodelista"/>
              <w:numPr>
                <w:ilvl w:val="0"/>
                <w:numId w:val="6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Trabajo</w:t>
            </w:r>
          </w:p>
          <w:p w14:paraId="226B14D0" w14:textId="77777777" w:rsidR="004C5170" w:rsidRPr="00632CA8" w:rsidRDefault="004C5170" w:rsidP="005D2E9E">
            <w:pPr>
              <w:pStyle w:val="Prrafodelista"/>
              <w:numPr>
                <w:ilvl w:val="0"/>
                <w:numId w:val="6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Recados</w:t>
            </w:r>
          </w:p>
        </w:tc>
      </w:tr>
      <w:tr w:rsidR="004C5170" w:rsidRPr="00632CA8" w14:paraId="63347A47" w14:textId="77777777" w:rsidTr="00A91DEB">
        <w:trPr>
          <w:trHeight w:val="240"/>
        </w:trPr>
        <w:tc>
          <w:tcPr>
            <w:tcW w:w="1041" w:type="pct"/>
            <w:shd w:val="clear" w:color="000000" w:fill="FFFFFF"/>
            <w:noWrap/>
            <w:vAlign w:val="center"/>
          </w:tcPr>
          <w:p w14:paraId="7E08BBA1" w14:textId="77777777" w:rsidR="004C5170" w:rsidRPr="00632CA8" w:rsidRDefault="004C5170" w:rsidP="00FE676E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Número de teléfono</w:t>
            </w:r>
          </w:p>
        </w:tc>
        <w:tc>
          <w:tcPr>
            <w:tcW w:w="3959" w:type="pct"/>
            <w:shd w:val="clear" w:color="auto" w:fill="auto"/>
          </w:tcPr>
          <w:p w14:paraId="3012FB03" w14:textId="77777777" w:rsidR="004C5170" w:rsidRPr="00632CA8" w:rsidRDefault="004C5170" w:rsidP="00614E2E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Lada + número de teléfono + Extensión</w:t>
            </w:r>
          </w:p>
        </w:tc>
      </w:tr>
      <w:tr w:rsidR="006D14FB" w:rsidRPr="00632CA8" w14:paraId="210C725A" w14:textId="77777777" w:rsidTr="00A91DEB">
        <w:trPr>
          <w:trHeight w:val="240"/>
        </w:trPr>
        <w:tc>
          <w:tcPr>
            <w:tcW w:w="1041" w:type="pct"/>
            <w:shd w:val="clear" w:color="000000" w:fill="FFFFFF"/>
            <w:noWrap/>
            <w:vAlign w:val="center"/>
            <w:hideMark/>
          </w:tcPr>
          <w:p w14:paraId="6F43EDFA" w14:textId="77777777" w:rsidR="006D14FB" w:rsidRPr="00632CA8" w:rsidRDefault="006D14FB" w:rsidP="006D14FB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 del teléfono</w:t>
            </w:r>
          </w:p>
        </w:tc>
        <w:tc>
          <w:tcPr>
            <w:tcW w:w="3959" w:type="pct"/>
            <w:shd w:val="clear" w:color="auto" w:fill="auto"/>
          </w:tcPr>
          <w:p w14:paraId="1C0D7726" w14:textId="77777777" w:rsidR="006D14FB" w:rsidRPr="00632CA8" w:rsidRDefault="006D14FB" w:rsidP="006D14FB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catálogo de opciones:</w:t>
            </w:r>
          </w:p>
          <w:p w14:paraId="4BA0B2DD" w14:textId="77777777" w:rsidR="006D14FB" w:rsidRPr="00632CA8" w:rsidRDefault="006D14FB" w:rsidP="006D14FB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  <w:p w14:paraId="6EFA9BC1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Contacto efectivo</w:t>
            </w:r>
          </w:p>
          <w:p w14:paraId="1F36224B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Contacto no efectivo</w:t>
            </w:r>
          </w:p>
          <w:p w14:paraId="7ACE4F5D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contacto</w:t>
            </w:r>
          </w:p>
          <w:p w14:paraId="57C7A4DC" w14:textId="77777777" w:rsidR="006D14FB" w:rsidRPr="00632CA8" w:rsidRDefault="006D14FB" w:rsidP="006D14FB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6D14FB" w:rsidRPr="00632CA8" w14:paraId="1D9AFB77" w14:textId="77777777" w:rsidTr="00A91DEB">
        <w:trPr>
          <w:trHeight w:val="240"/>
        </w:trPr>
        <w:tc>
          <w:tcPr>
            <w:tcW w:w="1041" w:type="pct"/>
            <w:shd w:val="clear" w:color="auto" w:fill="auto"/>
            <w:vAlign w:val="center"/>
          </w:tcPr>
          <w:p w14:paraId="758BA5C8" w14:textId="77777777" w:rsidR="006D14FB" w:rsidRPr="00632CA8" w:rsidRDefault="006D14FB" w:rsidP="006D14FB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 del contacto</w:t>
            </w:r>
          </w:p>
        </w:tc>
        <w:tc>
          <w:tcPr>
            <w:tcW w:w="3959" w:type="pct"/>
            <w:shd w:val="clear" w:color="auto" w:fill="auto"/>
          </w:tcPr>
          <w:p w14:paraId="0963E79D" w14:textId="77777777" w:rsidR="006D14FB" w:rsidRPr="00632CA8" w:rsidRDefault="006D14FB" w:rsidP="006D14FB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catálogo de opciones, de acuerdo a la opción seleccionada en “Etiqueta del teléfono”:</w:t>
            </w:r>
          </w:p>
          <w:p w14:paraId="58B9328C" w14:textId="77777777" w:rsidR="006D14FB" w:rsidRPr="00632CA8" w:rsidRDefault="006D14FB" w:rsidP="006D14FB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  <w:p w14:paraId="53D50DC2" w14:textId="77777777" w:rsidR="006D14FB" w:rsidRPr="00632CA8" w:rsidRDefault="006D14FB" w:rsidP="009E463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lastRenderedPageBreak/>
              <w:t>Cuando catálogo Etiqueta del teléfono = Contacto efectivo</w:t>
            </w:r>
            <w:r w:rsidR="009E463F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,</w:t>
            </w: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 entonces</w:t>
            </w:r>
            <w:r w:rsidR="009E463F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 catálogo</w:t>
            </w: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 Etiqueta del contacto se inactiva</w:t>
            </w:r>
            <w:r w:rsidR="009E463F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.</w:t>
            </w:r>
          </w:p>
          <w:p w14:paraId="2F7DB0B5" w14:textId="77777777" w:rsidR="009E463F" w:rsidRPr="00632CA8" w:rsidRDefault="009E463F" w:rsidP="009E463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  <w:p w14:paraId="03F0D272" w14:textId="77777777" w:rsidR="006D14FB" w:rsidRPr="00632CA8" w:rsidRDefault="009E463F" w:rsidP="009E463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Cuando catálogo Etiqueta del teléfono = </w:t>
            </w:r>
            <w:r w:rsidR="006D14FB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Contacto no efectivo</w:t>
            </w: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, se muestran las opciones:</w:t>
            </w:r>
          </w:p>
          <w:p w14:paraId="48C605DA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No vive ahí </w:t>
            </w:r>
          </w:p>
          <w:p w14:paraId="6FDB5D00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Falleció</w:t>
            </w:r>
          </w:p>
          <w:p w14:paraId="4D8BBCEA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Número equivocado</w:t>
            </w:r>
          </w:p>
          <w:p w14:paraId="04DB36DA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Mensaje con familiar o tercero</w:t>
            </w:r>
          </w:p>
          <w:p w14:paraId="68D3F480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puede atender, está ocupado</w:t>
            </w:r>
          </w:p>
          <w:p w14:paraId="2657D241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Está de viaje</w:t>
            </w:r>
          </w:p>
          <w:p w14:paraId="1229D5D7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Ilocalizable</w:t>
            </w:r>
          </w:p>
          <w:p w14:paraId="69FD64DB" w14:textId="77777777" w:rsidR="009E463F" w:rsidRPr="00632CA8" w:rsidRDefault="009E463F" w:rsidP="009E463F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  <w:p w14:paraId="391317E6" w14:textId="77777777" w:rsidR="009E463F" w:rsidRPr="00632CA8" w:rsidRDefault="009E463F" w:rsidP="009E463F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Cuando catálogo Etiqueta del teléfono = </w:t>
            </w:r>
            <w:r w:rsidR="006D14FB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contacto</w:t>
            </w: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, se muestran las opciones:</w:t>
            </w:r>
          </w:p>
          <w:p w14:paraId="2C88B370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Buzón</w:t>
            </w:r>
          </w:p>
          <w:p w14:paraId="1358A436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Línea ocupada</w:t>
            </w:r>
          </w:p>
          <w:p w14:paraId="4AA05AE6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contesta</w:t>
            </w:r>
          </w:p>
          <w:p w14:paraId="1F74C4D8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Fax</w:t>
            </w:r>
          </w:p>
          <w:p w14:paraId="5DB04BB6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FF0000"/>
                <w:sz w:val="18"/>
                <w:szCs w:val="18"/>
                <w:lang w:val="es-MX" w:eastAsia="es-MX"/>
              </w:rPr>
            </w:pPr>
            <w:r w:rsidRPr="002A13DB">
              <w:rPr>
                <w:rFonts w:cs="Arial"/>
                <w:sz w:val="18"/>
                <w:szCs w:val="18"/>
                <w:lang w:val="es-MX" w:eastAsia="es-MX"/>
              </w:rPr>
              <w:t>Teléfono suspendido</w:t>
            </w:r>
          </w:p>
          <w:p w14:paraId="4F557CA1" w14:textId="77777777" w:rsidR="006D14FB" w:rsidRPr="00632CA8" w:rsidRDefault="006D14FB" w:rsidP="006D14FB">
            <w:pPr>
              <w:pStyle w:val="Prrafodelista"/>
              <w:numPr>
                <w:ilvl w:val="0"/>
                <w:numId w:val="6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Conmutador</w:t>
            </w:r>
          </w:p>
        </w:tc>
      </w:tr>
    </w:tbl>
    <w:p w14:paraId="5DADC8F0" w14:textId="77777777" w:rsidR="00657A52" w:rsidRPr="00632CA8" w:rsidRDefault="00657A52" w:rsidP="00B71F0F"/>
    <w:p w14:paraId="6F028EAE" w14:textId="77777777" w:rsidR="00083A8D" w:rsidRPr="00632CA8" w:rsidRDefault="00083A8D" w:rsidP="00B71F0F">
      <w:r w:rsidRPr="00632CA8">
        <w:t xml:space="preserve">La lista de teléfonos muestra </w:t>
      </w:r>
      <w:r w:rsidR="008955DB" w:rsidRPr="00632CA8">
        <w:t>todos los</w:t>
      </w:r>
      <w:r w:rsidRPr="00632CA8">
        <w:t xml:space="preserve"> teléfonos</w:t>
      </w:r>
      <w:r w:rsidR="008955DB" w:rsidRPr="00632CA8">
        <w:t xml:space="preserve"> que han sido etiquetados y los que </w:t>
      </w:r>
      <w:r w:rsidR="00805243" w:rsidRPr="00632CA8">
        <w:t>aún</w:t>
      </w:r>
      <w:r w:rsidR="008955DB" w:rsidRPr="00632CA8">
        <w:t xml:space="preserve"> no se han etiquetado.</w:t>
      </w:r>
    </w:p>
    <w:p w14:paraId="50288DD7" w14:textId="77777777" w:rsidR="008955DB" w:rsidRPr="00632CA8" w:rsidRDefault="008955DB" w:rsidP="00B71F0F"/>
    <w:p w14:paraId="3ED648D9" w14:textId="77777777" w:rsidR="00C961D0" w:rsidRPr="00632CA8" w:rsidRDefault="00805243" w:rsidP="00B71F0F">
      <w:r w:rsidRPr="00632CA8">
        <w:t>El usuario puede cambiar las etiquetas de los teléfonos</w:t>
      </w:r>
      <w:r w:rsidR="00C961D0" w:rsidRPr="00632CA8">
        <w:t xml:space="preserve"> en cualquier momento</w:t>
      </w:r>
      <w:r w:rsidR="00AD3EFA" w:rsidRPr="00632CA8">
        <w:t>.</w:t>
      </w:r>
      <w:r w:rsidR="00C961D0" w:rsidRPr="00632CA8">
        <w:t xml:space="preserve"> </w:t>
      </w:r>
    </w:p>
    <w:p w14:paraId="3DB57B35" w14:textId="77777777" w:rsidR="0003024E" w:rsidRPr="00632CA8" w:rsidRDefault="0003024E" w:rsidP="0003024E"/>
    <w:p w14:paraId="764479F1" w14:textId="77777777" w:rsidR="0003024E" w:rsidRPr="00632CA8" w:rsidRDefault="0003024E" w:rsidP="00B71F0F">
      <w:r w:rsidRPr="00632CA8">
        <w:t>La lista de teléfonos muestra los telé</w:t>
      </w:r>
      <w:r w:rsidR="00AD3EFA" w:rsidRPr="00632CA8">
        <w:t xml:space="preserve">fonos ordenados por fecha cronológica </w:t>
      </w:r>
      <w:r w:rsidRPr="00632CA8">
        <w:t>de acuerdo a:</w:t>
      </w:r>
    </w:p>
    <w:p w14:paraId="3C06FCA6" w14:textId="77777777" w:rsidR="0003024E" w:rsidRPr="00632CA8" w:rsidRDefault="0003024E" w:rsidP="00B71F0F"/>
    <w:p w14:paraId="73174DEF" w14:textId="77777777" w:rsidR="0003024E" w:rsidRPr="00632CA8" w:rsidRDefault="0003024E" w:rsidP="00B71F0F">
      <w:r w:rsidRPr="00632CA8">
        <w:t>Cuando un teléfono no tiene etiqueta, la tabla identifica la fecha de creación.</w:t>
      </w:r>
    </w:p>
    <w:p w14:paraId="6015BDA9" w14:textId="77777777" w:rsidR="0003024E" w:rsidRPr="00632CA8" w:rsidRDefault="0003024E" w:rsidP="00B71F0F">
      <w:r w:rsidRPr="00632CA8">
        <w:t>Cuando un teléfono tiene etiqueta, la tabla identifica la fecha de etiqueta.</w:t>
      </w:r>
    </w:p>
    <w:p w14:paraId="3D19F5B4" w14:textId="77777777" w:rsidR="00805243" w:rsidRPr="00632CA8" w:rsidRDefault="00805243" w:rsidP="00B71F0F"/>
    <w:p w14:paraId="27F3D727" w14:textId="77777777" w:rsidR="00805243" w:rsidRPr="00632CA8" w:rsidRDefault="00805243" w:rsidP="00B71F0F">
      <w:pPr>
        <w:rPr>
          <w:rFonts w:cs="Arial"/>
          <w:color w:val="000000"/>
          <w:sz w:val="18"/>
          <w:szCs w:val="18"/>
          <w:lang w:val="es-MX" w:eastAsia="es-MX"/>
        </w:rPr>
      </w:pPr>
      <w:r w:rsidRPr="00632CA8">
        <w:t>La lista de teléfonos no muestra los teléfonos con Etiqueta del teléfono = Contacto no efectivo y:</w:t>
      </w:r>
    </w:p>
    <w:p w14:paraId="5091C810" w14:textId="77777777" w:rsidR="00805243" w:rsidRPr="00632CA8" w:rsidRDefault="00805243" w:rsidP="00805243">
      <w:pPr>
        <w:pStyle w:val="Prrafodelista"/>
        <w:numPr>
          <w:ilvl w:val="0"/>
          <w:numId w:val="6"/>
        </w:numPr>
        <w:ind w:left="1064"/>
        <w:jc w:val="left"/>
        <w:rPr>
          <w:rFonts w:cs="Arial"/>
          <w:color w:val="000000"/>
          <w:szCs w:val="18"/>
          <w:lang w:val="es-MX" w:eastAsia="es-MX"/>
        </w:rPr>
      </w:pPr>
      <w:r w:rsidRPr="00632CA8">
        <w:rPr>
          <w:rFonts w:cs="Arial"/>
          <w:color w:val="000000"/>
          <w:szCs w:val="18"/>
          <w:lang w:val="es-MX" w:eastAsia="es-MX"/>
        </w:rPr>
        <w:t xml:space="preserve">No vive ahí </w:t>
      </w:r>
    </w:p>
    <w:p w14:paraId="03B4DFF0" w14:textId="77777777" w:rsidR="00805243" w:rsidRPr="00632CA8" w:rsidRDefault="00805243" w:rsidP="00805243">
      <w:pPr>
        <w:pStyle w:val="Prrafodelista"/>
        <w:numPr>
          <w:ilvl w:val="0"/>
          <w:numId w:val="6"/>
        </w:numPr>
        <w:ind w:left="1064"/>
        <w:jc w:val="left"/>
        <w:rPr>
          <w:rFonts w:cs="Arial"/>
          <w:color w:val="000000"/>
          <w:szCs w:val="18"/>
          <w:lang w:val="es-MX" w:eastAsia="es-MX"/>
        </w:rPr>
      </w:pPr>
      <w:r w:rsidRPr="00632CA8">
        <w:rPr>
          <w:rFonts w:cs="Arial"/>
          <w:color w:val="000000"/>
          <w:szCs w:val="18"/>
          <w:lang w:val="es-MX" w:eastAsia="es-MX"/>
        </w:rPr>
        <w:t>Falleció</w:t>
      </w:r>
    </w:p>
    <w:p w14:paraId="4CFFB0A9" w14:textId="77777777" w:rsidR="00805243" w:rsidRPr="00632CA8" w:rsidRDefault="00805243" w:rsidP="00805243">
      <w:pPr>
        <w:pStyle w:val="Prrafodelista"/>
        <w:numPr>
          <w:ilvl w:val="0"/>
          <w:numId w:val="6"/>
        </w:numPr>
        <w:ind w:left="1064"/>
        <w:jc w:val="left"/>
        <w:rPr>
          <w:rFonts w:cs="Arial"/>
          <w:color w:val="000000"/>
          <w:szCs w:val="18"/>
          <w:lang w:val="es-MX" w:eastAsia="es-MX"/>
        </w:rPr>
      </w:pPr>
      <w:r w:rsidRPr="00632CA8">
        <w:rPr>
          <w:rFonts w:cs="Arial"/>
          <w:color w:val="000000"/>
          <w:szCs w:val="18"/>
          <w:lang w:val="es-MX" w:eastAsia="es-MX"/>
        </w:rPr>
        <w:t>Número equivocado</w:t>
      </w:r>
    </w:p>
    <w:p w14:paraId="08291F43" w14:textId="77777777" w:rsidR="00805243" w:rsidRPr="00632CA8" w:rsidRDefault="00805243" w:rsidP="00805243">
      <w:pPr>
        <w:pStyle w:val="Prrafodelista"/>
        <w:numPr>
          <w:ilvl w:val="0"/>
          <w:numId w:val="6"/>
        </w:numPr>
        <w:ind w:left="1064"/>
        <w:jc w:val="left"/>
        <w:rPr>
          <w:rFonts w:cs="Arial"/>
          <w:color w:val="000000"/>
          <w:szCs w:val="18"/>
          <w:lang w:val="es-MX" w:eastAsia="es-MX"/>
        </w:rPr>
      </w:pPr>
      <w:r w:rsidRPr="00632CA8">
        <w:rPr>
          <w:rFonts w:cs="Arial"/>
          <w:color w:val="000000"/>
          <w:szCs w:val="18"/>
          <w:lang w:val="es-MX" w:eastAsia="es-MX"/>
        </w:rPr>
        <w:t>Ilocalizable</w:t>
      </w:r>
    </w:p>
    <w:p w14:paraId="2CA0F4FA" w14:textId="77777777" w:rsidR="00805243" w:rsidRPr="00632CA8" w:rsidRDefault="00805243" w:rsidP="00805243">
      <w:pPr>
        <w:jc w:val="left"/>
        <w:rPr>
          <w:rFonts w:cs="Arial"/>
          <w:color w:val="000000"/>
          <w:sz w:val="18"/>
          <w:szCs w:val="18"/>
          <w:lang w:val="es-MX" w:eastAsia="es-MX"/>
        </w:rPr>
      </w:pPr>
    </w:p>
    <w:p w14:paraId="35E2F808" w14:textId="77777777" w:rsidR="00805243" w:rsidRPr="00632CA8" w:rsidRDefault="00805243" w:rsidP="00805243">
      <w:pPr>
        <w:rPr>
          <w:rFonts w:cs="Arial"/>
          <w:color w:val="000000"/>
          <w:sz w:val="18"/>
          <w:szCs w:val="18"/>
          <w:lang w:val="es-MX" w:eastAsia="es-MX"/>
        </w:rPr>
      </w:pPr>
      <w:r w:rsidRPr="00632CA8">
        <w:t xml:space="preserve">La lista de teléfonos no muestra los teléfonos con </w:t>
      </w:r>
      <w:r w:rsidRPr="00632CA8">
        <w:rPr>
          <w:rFonts w:cs="Arial"/>
          <w:color w:val="000000"/>
          <w:sz w:val="18"/>
          <w:szCs w:val="18"/>
          <w:lang w:val="es-MX" w:eastAsia="es-MX"/>
        </w:rPr>
        <w:t>Etiqueta del teléfono = No Contacto y:</w:t>
      </w:r>
    </w:p>
    <w:p w14:paraId="5F52233F" w14:textId="77777777" w:rsidR="002E3167" w:rsidRPr="00632CA8" w:rsidRDefault="002E3167" w:rsidP="002E3167">
      <w:pPr>
        <w:pStyle w:val="Prrafodelista"/>
        <w:numPr>
          <w:ilvl w:val="0"/>
          <w:numId w:val="6"/>
        </w:numPr>
        <w:ind w:left="1064"/>
        <w:jc w:val="left"/>
        <w:rPr>
          <w:rFonts w:cs="Arial"/>
          <w:color w:val="000000"/>
          <w:szCs w:val="18"/>
          <w:lang w:val="es-MX" w:eastAsia="es-MX"/>
        </w:rPr>
      </w:pPr>
      <w:r w:rsidRPr="00632CA8">
        <w:rPr>
          <w:rFonts w:cs="Arial"/>
          <w:color w:val="000000"/>
          <w:szCs w:val="18"/>
          <w:lang w:val="es-MX" w:eastAsia="es-MX"/>
        </w:rPr>
        <w:t>Fax</w:t>
      </w:r>
    </w:p>
    <w:p w14:paraId="6D1F07A5" w14:textId="77777777" w:rsidR="009E6EC0" w:rsidRPr="00632CA8" w:rsidRDefault="009E6EC0" w:rsidP="00B71F0F"/>
    <w:p w14:paraId="5A752406" w14:textId="77777777" w:rsidR="009963F0" w:rsidRPr="00632CA8" w:rsidRDefault="009963F0" w:rsidP="00B71F0F">
      <w:r w:rsidRPr="00632CA8">
        <w:t>La pantalla muestra:</w:t>
      </w:r>
    </w:p>
    <w:p w14:paraId="5AF3E759" w14:textId="77777777" w:rsidR="009963F0" w:rsidRPr="00632CA8" w:rsidRDefault="009963F0" w:rsidP="00B71F0F"/>
    <w:p w14:paraId="59FF341F" w14:textId="77777777" w:rsidR="009963F0" w:rsidRPr="00632CA8" w:rsidRDefault="001534F9" w:rsidP="000106C2">
      <w:pPr>
        <w:jc w:val="center"/>
      </w:pPr>
      <w:r w:rsidRPr="00632CA8">
        <w:rPr>
          <w:noProof/>
          <w:lang w:val="es-MX" w:eastAsia="es-MX"/>
        </w:rPr>
        <w:lastRenderedPageBreak/>
        <w:drawing>
          <wp:inline distT="0" distB="0" distL="0" distR="0" wp14:anchorId="0D922F11" wp14:editId="3C24689B">
            <wp:extent cx="5400000" cy="4265356"/>
            <wp:effectExtent l="19050" t="19050" r="10795" b="209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65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F6D98" w14:textId="77777777" w:rsidR="001534F9" w:rsidRPr="00632CA8" w:rsidRDefault="001534F9" w:rsidP="000106C2">
      <w:pPr>
        <w:jc w:val="center"/>
      </w:pPr>
    </w:p>
    <w:p w14:paraId="699C1C02" w14:textId="77777777" w:rsidR="001534F9" w:rsidRPr="00632CA8" w:rsidRDefault="001534F9" w:rsidP="001534F9">
      <w:pPr>
        <w:pStyle w:val="Estilo4"/>
      </w:pPr>
      <w:bookmarkStart w:id="14" w:name="_Toc512265221"/>
      <w:r w:rsidRPr="00632CA8">
        <w:t>Crear nuevo teléfono del prospecto.</w:t>
      </w:r>
      <w:bookmarkEnd w:id="14"/>
      <w:r w:rsidRPr="00632CA8">
        <w:t xml:space="preserve"> </w:t>
      </w:r>
    </w:p>
    <w:p w14:paraId="24EB76FC" w14:textId="77777777" w:rsidR="001534F9" w:rsidRPr="00632CA8" w:rsidRDefault="001534F9" w:rsidP="001534F9">
      <w:r w:rsidRPr="00632CA8">
        <w:t>Como usuario Administrador quiero poder crear un nuevo teléfono del prospecto para etiquetarlo en el listado de teléfonos.</w:t>
      </w:r>
    </w:p>
    <w:p w14:paraId="7840577E" w14:textId="77777777" w:rsidR="001534F9" w:rsidRPr="00632CA8" w:rsidRDefault="001534F9" w:rsidP="001534F9"/>
    <w:p w14:paraId="57697495" w14:textId="77777777" w:rsidR="001534F9" w:rsidRPr="00632CA8" w:rsidRDefault="001534F9" w:rsidP="001534F9">
      <w:r w:rsidRPr="00632CA8">
        <w:t>La pantalla muestra:</w:t>
      </w:r>
    </w:p>
    <w:p w14:paraId="03AA630E" w14:textId="77777777" w:rsidR="001534F9" w:rsidRPr="00632CA8" w:rsidRDefault="001534F9" w:rsidP="001534F9">
      <w:r w:rsidRPr="00632CA8">
        <w:rPr>
          <w:noProof/>
          <w:lang w:val="es-MX" w:eastAsia="es-MX"/>
        </w:rPr>
        <w:lastRenderedPageBreak/>
        <w:drawing>
          <wp:inline distT="0" distB="0" distL="0" distR="0" wp14:anchorId="5BCDDC72" wp14:editId="038EEEF7">
            <wp:extent cx="5400000" cy="4265356"/>
            <wp:effectExtent l="19050" t="19050" r="10795" b="209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65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6CB48" w14:textId="77777777" w:rsidR="001534F9" w:rsidRPr="00632CA8" w:rsidRDefault="001534F9" w:rsidP="001534F9"/>
    <w:p w14:paraId="2BD14FAA" w14:textId="77777777" w:rsidR="001534F9" w:rsidRPr="00632CA8" w:rsidRDefault="001534F9" w:rsidP="001534F9">
      <w:r w:rsidRPr="00632CA8">
        <w:t>Al seleccionar la opción “Crear nuevo” se muestra:</w:t>
      </w:r>
    </w:p>
    <w:p w14:paraId="17EA03AD" w14:textId="77777777" w:rsidR="001534F9" w:rsidRPr="00632CA8" w:rsidRDefault="001534F9" w:rsidP="001534F9"/>
    <w:p w14:paraId="079BD24D" w14:textId="77777777" w:rsidR="001534F9" w:rsidRPr="00632CA8" w:rsidRDefault="001534F9" w:rsidP="001534F9">
      <w:pPr>
        <w:jc w:val="center"/>
      </w:pPr>
      <w:r w:rsidRPr="00632CA8">
        <w:rPr>
          <w:noProof/>
          <w:lang w:val="es-MX" w:eastAsia="es-MX"/>
        </w:rPr>
        <w:drawing>
          <wp:inline distT="0" distB="0" distL="0" distR="0" wp14:anchorId="1D721C46" wp14:editId="3DB37927">
            <wp:extent cx="3600000" cy="1461234"/>
            <wp:effectExtent l="0" t="0" r="63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461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F8E43" w14:textId="77777777" w:rsidR="001534F9" w:rsidRPr="00632CA8" w:rsidRDefault="001534F9" w:rsidP="001534F9">
      <w:pPr>
        <w:jc w:val="center"/>
      </w:pPr>
    </w:p>
    <w:p w14:paraId="3E61ACAE" w14:textId="77777777" w:rsidR="001534F9" w:rsidRPr="00632CA8" w:rsidRDefault="001534F9" w:rsidP="001534F9">
      <w:r w:rsidRPr="00632CA8">
        <w:t>El catálogo “Tipo” muestra las opciones (Obligatorio):</w:t>
      </w:r>
    </w:p>
    <w:p w14:paraId="442A714B" w14:textId="77777777" w:rsidR="001534F9" w:rsidRPr="00632CA8" w:rsidRDefault="001534F9" w:rsidP="001534F9"/>
    <w:p w14:paraId="2B491B2C" w14:textId="77777777" w:rsidR="001534F9" w:rsidRPr="00632CA8" w:rsidRDefault="001534F9" w:rsidP="00C0797A">
      <w:pPr>
        <w:pStyle w:val="Prrafodelista"/>
        <w:numPr>
          <w:ilvl w:val="0"/>
          <w:numId w:val="14"/>
        </w:numPr>
      </w:pPr>
      <w:r w:rsidRPr="00632CA8">
        <w:t>Casa</w:t>
      </w:r>
    </w:p>
    <w:p w14:paraId="2EA4210E" w14:textId="77777777" w:rsidR="001534F9" w:rsidRPr="00632CA8" w:rsidRDefault="001534F9" w:rsidP="00C0797A">
      <w:pPr>
        <w:pStyle w:val="Prrafodelista"/>
        <w:numPr>
          <w:ilvl w:val="0"/>
          <w:numId w:val="14"/>
        </w:numPr>
      </w:pPr>
      <w:r w:rsidRPr="00632CA8">
        <w:t>Celular</w:t>
      </w:r>
    </w:p>
    <w:p w14:paraId="6994E728" w14:textId="77777777" w:rsidR="001534F9" w:rsidRPr="00632CA8" w:rsidRDefault="001534F9" w:rsidP="00C0797A">
      <w:pPr>
        <w:pStyle w:val="Prrafodelista"/>
        <w:numPr>
          <w:ilvl w:val="0"/>
          <w:numId w:val="14"/>
        </w:numPr>
      </w:pPr>
      <w:r w:rsidRPr="00632CA8">
        <w:t>Trabajo</w:t>
      </w:r>
    </w:p>
    <w:p w14:paraId="1074D7E7" w14:textId="77777777" w:rsidR="001534F9" w:rsidRPr="00632CA8" w:rsidRDefault="001534F9" w:rsidP="00C0797A">
      <w:pPr>
        <w:pStyle w:val="Prrafodelista"/>
        <w:numPr>
          <w:ilvl w:val="0"/>
          <w:numId w:val="14"/>
        </w:numPr>
      </w:pPr>
      <w:r w:rsidRPr="00632CA8">
        <w:t>Recados</w:t>
      </w:r>
    </w:p>
    <w:p w14:paraId="6D8B81BF" w14:textId="77777777" w:rsidR="001534F9" w:rsidRPr="00632CA8" w:rsidRDefault="001534F9" w:rsidP="001534F9"/>
    <w:p w14:paraId="1BFD6B82" w14:textId="77777777" w:rsidR="001534F9" w:rsidRPr="00632CA8" w:rsidRDefault="001534F9" w:rsidP="001534F9">
      <w:r w:rsidRPr="00632CA8">
        <w:lastRenderedPageBreak/>
        <w:t>El campo “Lada” permite hasta 3 números (Obligatorio).</w:t>
      </w:r>
    </w:p>
    <w:p w14:paraId="64121C16" w14:textId="77777777" w:rsidR="001534F9" w:rsidRPr="00632CA8" w:rsidRDefault="001534F9" w:rsidP="001534F9">
      <w:r w:rsidRPr="00632CA8">
        <w:t>El campo “Teléfono” permite mínimo 8 números y máximo 10 números (Obligatorio).</w:t>
      </w:r>
    </w:p>
    <w:p w14:paraId="25CC6B3C" w14:textId="77777777" w:rsidR="000106C2" w:rsidRPr="00632CA8" w:rsidRDefault="000106C2" w:rsidP="001534F9"/>
    <w:p w14:paraId="2E3A9E36" w14:textId="77777777" w:rsidR="00C135A1" w:rsidRPr="00632CA8" w:rsidRDefault="00C135A1" w:rsidP="001534F9">
      <w:r w:rsidRPr="00632CA8">
        <w:t xml:space="preserve">Al agregar un nuevo teléfono, se debe actualizar la lista de teléfonos del prospecto. </w:t>
      </w:r>
    </w:p>
    <w:p w14:paraId="19D4470D" w14:textId="77777777" w:rsidR="007A6B63" w:rsidRPr="00632CA8" w:rsidRDefault="007A6B63" w:rsidP="005D2E9E">
      <w:pPr>
        <w:pStyle w:val="Estilo4"/>
      </w:pPr>
      <w:bookmarkStart w:id="15" w:name="_Toc512265222"/>
      <w:r w:rsidRPr="00632CA8">
        <w:t>Guardar etiquetas de teléfono</w:t>
      </w:r>
      <w:r w:rsidR="004C5170" w:rsidRPr="00632CA8">
        <w:t>.</w:t>
      </w:r>
      <w:bookmarkEnd w:id="15"/>
      <w:r w:rsidR="004C5170" w:rsidRPr="00632CA8">
        <w:t xml:space="preserve"> </w:t>
      </w:r>
    </w:p>
    <w:p w14:paraId="7FB6717F" w14:textId="77777777" w:rsidR="007A6B63" w:rsidRPr="00632CA8" w:rsidRDefault="007A6B63" w:rsidP="00B71F0F"/>
    <w:p w14:paraId="152D02AF" w14:textId="77777777" w:rsidR="007A6B63" w:rsidRPr="00632CA8" w:rsidRDefault="007A6B63" w:rsidP="007A6B63">
      <w:r w:rsidRPr="00632CA8">
        <w:t>Como usuario Administrador quiero almacenar las etiquetas seleccionadas e información capturada para consultarla posteriormente.</w:t>
      </w:r>
    </w:p>
    <w:p w14:paraId="7ACCBCA0" w14:textId="77777777" w:rsidR="007A6B63" w:rsidRPr="00632CA8" w:rsidRDefault="007A6B63" w:rsidP="00B71F0F"/>
    <w:p w14:paraId="1B6D4A27" w14:textId="77777777" w:rsidR="002E61D9" w:rsidRPr="00632CA8" w:rsidRDefault="002E61D9" w:rsidP="00B71F0F">
      <w:r w:rsidRPr="00632CA8">
        <w:t>Para guardar las opciones del etiquetado el usuario debe seleccionar la opción “Guardar”.</w:t>
      </w:r>
    </w:p>
    <w:p w14:paraId="4AC26FBE" w14:textId="77777777" w:rsidR="002E61D9" w:rsidRPr="00632CA8" w:rsidRDefault="002E61D9" w:rsidP="00B71F0F"/>
    <w:p w14:paraId="2045A0FF" w14:textId="77777777" w:rsidR="009137B7" w:rsidRPr="00632CA8" w:rsidRDefault="009137B7" w:rsidP="00B71F0F">
      <w:r w:rsidRPr="00632CA8">
        <w:t>La pantalla muestra:</w:t>
      </w:r>
    </w:p>
    <w:p w14:paraId="2A3E095D" w14:textId="77777777" w:rsidR="00795FD1" w:rsidRPr="00632CA8" w:rsidRDefault="00795FD1" w:rsidP="00B71F0F"/>
    <w:p w14:paraId="28FA0D81" w14:textId="77777777" w:rsidR="007A6B63" w:rsidRPr="00632CA8" w:rsidRDefault="006D39F5" w:rsidP="009963F0">
      <w:pPr>
        <w:jc w:val="center"/>
      </w:pPr>
      <w:r w:rsidRPr="00632CA8">
        <w:rPr>
          <w:noProof/>
          <w:lang w:val="es-MX" w:eastAsia="es-MX"/>
        </w:rPr>
        <w:drawing>
          <wp:inline distT="0" distB="0" distL="0" distR="0" wp14:anchorId="293BB133" wp14:editId="7209B7CF">
            <wp:extent cx="5400000" cy="4349938"/>
            <wp:effectExtent l="19050" t="19050" r="10795" b="127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49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4C3BD" w14:textId="77777777" w:rsidR="00515032" w:rsidRPr="00632CA8" w:rsidRDefault="00515032" w:rsidP="009963F0">
      <w:pPr>
        <w:jc w:val="center"/>
      </w:pPr>
    </w:p>
    <w:p w14:paraId="3235F424" w14:textId="77777777" w:rsidR="00515032" w:rsidRPr="00632CA8" w:rsidRDefault="00515032" w:rsidP="009963F0">
      <w:pPr>
        <w:jc w:val="center"/>
      </w:pPr>
    </w:p>
    <w:p w14:paraId="5AE3D1AF" w14:textId="77777777" w:rsidR="00323CCF" w:rsidRPr="00632CA8" w:rsidRDefault="00515032" w:rsidP="00515032">
      <w:r w:rsidRPr="00632CA8">
        <w:t xml:space="preserve">El usuario debe etiquetar al menos </w:t>
      </w:r>
      <w:r w:rsidR="00F81D87" w:rsidRPr="00632CA8">
        <w:t xml:space="preserve">un teléfono para poder seleccionar la opción “Guardar”, en caso contrario, se muestra el mensaje “Debe etiquetar al menos un teléfono para </w:t>
      </w:r>
      <w:r w:rsidR="00F81D87" w:rsidRPr="00632CA8">
        <w:lastRenderedPageBreak/>
        <w:t xml:space="preserve">continuar”. </w:t>
      </w:r>
      <w:r w:rsidR="00323CCF" w:rsidRPr="00632CA8">
        <w:t xml:space="preserve">En caso que se almacene correctamente el etiquetado se muestra el mensaje “Operación exitosa”. </w:t>
      </w:r>
    </w:p>
    <w:p w14:paraId="70F000C9" w14:textId="77777777" w:rsidR="006D14FB" w:rsidRPr="00632CA8" w:rsidRDefault="006D14FB" w:rsidP="009963F0">
      <w:pPr>
        <w:jc w:val="center"/>
      </w:pPr>
    </w:p>
    <w:p w14:paraId="76A3BBC9" w14:textId="77777777" w:rsidR="007A3BDF" w:rsidRPr="00632CA8" w:rsidRDefault="002D1671" w:rsidP="00C0797A">
      <w:pPr>
        <w:pStyle w:val="Estilo4"/>
        <w:numPr>
          <w:ilvl w:val="0"/>
          <w:numId w:val="19"/>
        </w:numPr>
      </w:pPr>
      <w:bookmarkStart w:id="16" w:name="_Toc512265223"/>
      <w:r w:rsidRPr="00632CA8">
        <w:t xml:space="preserve">Visualizar ofertas del </w:t>
      </w:r>
      <w:r w:rsidR="00B173C7" w:rsidRPr="00632CA8">
        <w:t>prospecto</w:t>
      </w:r>
      <w:r w:rsidR="007A3BDF" w:rsidRPr="00632CA8">
        <w:t>.</w:t>
      </w:r>
      <w:bookmarkEnd w:id="16"/>
      <w:r w:rsidR="007A3BDF" w:rsidRPr="00632CA8">
        <w:t xml:space="preserve"> </w:t>
      </w:r>
    </w:p>
    <w:p w14:paraId="02680B01" w14:textId="77777777" w:rsidR="007178A4" w:rsidRPr="00632CA8" w:rsidRDefault="007178A4" w:rsidP="006053D7"/>
    <w:p w14:paraId="6C7AD7F0" w14:textId="77777777" w:rsidR="002D1671" w:rsidRPr="00632CA8" w:rsidRDefault="002D1671" w:rsidP="002D1671">
      <w:r w:rsidRPr="00632CA8">
        <w:t xml:space="preserve">Como usuario </w:t>
      </w:r>
      <w:r w:rsidR="006B5C5E" w:rsidRPr="00632CA8">
        <w:t>Administrador</w:t>
      </w:r>
      <w:r w:rsidRPr="00632CA8">
        <w:t xml:space="preserve"> quiero ver las ofertas del </w:t>
      </w:r>
      <w:r w:rsidR="00B173C7" w:rsidRPr="00632CA8">
        <w:t>prospecto</w:t>
      </w:r>
      <w:r w:rsidRPr="00632CA8">
        <w:t xml:space="preserve"> para seleccionar una de ellas. </w:t>
      </w:r>
    </w:p>
    <w:p w14:paraId="3FBB0355" w14:textId="77777777" w:rsidR="007178A4" w:rsidRPr="00632CA8" w:rsidRDefault="007178A4" w:rsidP="006053D7"/>
    <w:p w14:paraId="047BA914" w14:textId="77777777" w:rsidR="002D1671" w:rsidRPr="00632CA8" w:rsidRDefault="008425EA" w:rsidP="006053D7">
      <w:pPr>
        <w:rPr>
          <w:noProof/>
          <w:lang w:val="es-MX" w:eastAsia="es-MX"/>
        </w:rPr>
      </w:pPr>
      <w:r w:rsidRPr="00632CA8">
        <w:rPr>
          <w:noProof/>
          <w:lang w:val="es-MX" w:eastAsia="es-MX"/>
        </w:rPr>
        <w:t>El usuario debe seleccionar la pestaña “Ofertas</w:t>
      </w:r>
      <w:r w:rsidR="003E6C61" w:rsidRPr="00632CA8">
        <w:rPr>
          <w:noProof/>
          <w:lang w:val="es-MX" w:eastAsia="es-MX"/>
        </w:rPr>
        <w:t>”</w:t>
      </w:r>
      <w:r w:rsidRPr="00632CA8">
        <w:rPr>
          <w:noProof/>
          <w:lang w:val="es-MX" w:eastAsia="es-MX"/>
        </w:rPr>
        <w:t>:</w:t>
      </w:r>
    </w:p>
    <w:p w14:paraId="17120589" w14:textId="77777777" w:rsidR="008425EA" w:rsidRPr="00632CA8" w:rsidRDefault="008425EA" w:rsidP="006053D7">
      <w:pPr>
        <w:rPr>
          <w:noProof/>
          <w:lang w:val="es-MX" w:eastAsia="es-MX"/>
        </w:rPr>
      </w:pPr>
    </w:p>
    <w:p w14:paraId="296B2520" w14:textId="77777777" w:rsidR="008425EA" w:rsidRPr="00632CA8" w:rsidRDefault="002809BC" w:rsidP="008425EA">
      <w:pPr>
        <w:jc w:val="center"/>
      </w:pPr>
      <w:r w:rsidRPr="00632CA8">
        <w:rPr>
          <w:noProof/>
          <w:lang w:val="es-MX" w:eastAsia="es-MX"/>
        </w:rPr>
        <w:drawing>
          <wp:inline distT="0" distB="0" distL="0" distR="0" wp14:anchorId="5AFAC68A" wp14:editId="619F83AF">
            <wp:extent cx="5400000" cy="4302994"/>
            <wp:effectExtent l="19050" t="19050" r="10795" b="215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302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7BF3A0" w14:textId="77777777" w:rsidR="00C24F53" w:rsidRPr="00632CA8" w:rsidRDefault="00C24F53" w:rsidP="008425EA">
      <w:pPr>
        <w:jc w:val="center"/>
      </w:pPr>
    </w:p>
    <w:p w14:paraId="443E010A" w14:textId="77777777" w:rsidR="007A6B63" w:rsidRPr="00632CA8" w:rsidRDefault="00C24F53" w:rsidP="00B71F0F">
      <w:r w:rsidRPr="00632CA8">
        <w:t>Una vez seleccionada la pestaña, se muestra la pantalla “Ofertas”:</w:t>
      </w:r>
    </w:p>
    <w:p w14:paraId="19BAB427" w14:textId="77777777" w:rsidR="00F00325" w:rsidRPr="00632CA8" w:rsidRDefault="00F00325" w:rsidP="00B71F0F"/>
    <w:p w14:paraId="2A9DF5A4" w14:textId="77777777" w:rsidR="00F00325" w:rsidRPr="00632CA8" w:rsidRDefault="00777814" w:rsidP="00777814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3F8BAB76" wp14:editId="6C3DB45E">
            <wp:extent cx="5400000" cy="3715005"/>
            <wp:effectExtent l="19050" t="19050" r="1079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15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E55445" w14:textId="77777777" w:rsidR="00F00325" w:rsidRPr="00632CA8" w:rsidRDefault="00F00325" w:rsidP="00B71F0F"/>
    <w:p w14:paraId="60DE9DAD" w14:textId="77777777" w:rsidR="00F00325" w:rsidRPr="00632CA8" w:rsidRDefault="00F00325" w:rsidP="00B71F0F">
      <w:r w:rsidRPr="00632CA8">
        <w:t>Para ver el detalle</w:t>
      </w:r>
      <w:r w:rsidR="00472D8A" w:rsidRPr="00632CA8">
        <w:t xml:space="preserve"> de cada tabla</w:t>
      </w:r>
      <w:r w:rsidRPr="00632CA8">
        <w:t>, el usuario debe desplegar los acordeones de cada sección:</w:t>
      </w:r>
    </w:p>
    <w:p w14:paraId="5753E20B" w14:textId="77777777" w:rsidR="00C24F53" w:rsidRPr="00632CA8" w:rsidRDefault="00C24F53" w:rsidP="00B71F0F"/>
    <w:p w14:paraId="4813A4ED" w14:textId="77777777" w:rsidR="00C24F53" w:rsidRPr="00632CA8" w:rsidRDefault="00777814" w:rsidP="00C24F53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163D6693" wp14:editId="4C94C295">
            <wp:extent cx="5400000" cy="5074533"/>
            <wp:effectExtent l="19050" t="19050" r="10795" b="12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07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AAE546" w14:textId="77777777" w:rsidR="00491A32" w:rsidRPr="00632CA8" w:rsidRDefault="00491A32" w:rsidP="00C24F53">
      <w:pPr>
        <w:jc w:val="center"/>
      </w:pPr>
    </w:p>
    <w:p w14:paraId="1B2A8BB8" w14:textId="77777777" w:rsidR="00491A32" w:rsidRPr="00632CA8" w:rsidRDefault="00491A32" w:rsidP="00491A32">
      <w:pPr>
        <w:pStyle w:val="Estilo4"/>
      </w:pPr>
      <w:bookmarkStart w:id="17" w:name="_Toc512265224"/>
      <w:r w:rsidRPr="00632CA8">
        <w:t>Etiquetar oferta.</w:t>
      </w:r>
      <w:bookmarkEnd w:id="17"/>
      <w:r w:rsidRPr="00632CA8">
        <w:t xml:space="preserve"> </w:t>
      </w:r>
    </w:p>
    <w:p w14:paraId="4A3ECACA" w14:textId="77777777" w:rsidR="00491A32" w:rsidRPr="00632CA8" w:rsidRDefault="00491A32" w:rsidP="00491A32"/>
    <w:p w14:paraId="65F68305" w14:textId="77777777" w:rsidR="00491A32" w:rsidRPr="00632CA8" w:rsidRDefault="00491A32" w:rsidP="00491A32">
      <w:r w:rsidRPr="00632CA8">
        <w:t>Como usuario Administrador quiero etiquetar la oferta en con las opciones “</w:t>
      </w:r>
      <w:r w:rsidR="001D0098" w:rsidRPr="00632CA8">
        <w:t>Venta</w:t>
      </w:r>
      <w:r w:rsidRPr="00632CA8">
        <w:t xml:space="preserve"> / No </w:t>
      </w:r>
      <w:r w:rsidR="001D0098" w:rsidRPr="00632CA8">
        <w:t>venta</w:t>
      </w:r>
      <w:r w:rsidRPr="00632CA8">
        <w:t xml:space="preserve">” así como motivo y detalle del motivo  para continuar con el proceso de validación de datos.  </w:t>
      </w:r>
    </w:p>
    <w:p w14:paraId="3D0D3647" w14:textId="77777777" w:rsidR="00E77A92" w:rsidRPr="00632CA8" w:rsidRDefault="00E77A92" w:rsidP="00491A32"/>
    <w:p w14:paraId="3EE80501" w14:textId="77777777" w:rsidR="00491A32" w:rsidRPr="00632CA8" w:rsidRDefault="00491A32" w:rsidP="00491A32">
      <w:r w:rsidRPr="00632CA8">
        <w:t>El usuario tendrá las opciones “</w:t>
      </w:r>
      <w:r w:rsidR="001D0098" w:rsidRPr="00632CA8">
        <w:t>Venta</w:t>
      </w:r>
      <w:r w:rsidRPr="00632CA8">
        <w:t xml:space="preserve"> / No </w:t>
      </w:r>
      <w:r w:rsidR="001D0098" w:rsidRPr="00632CA8">
        <w:t>venta</w:t>
      </w:r>
      <w:r w:rsidRPr="00632CA8">
        <w:t xml:space="preserve">” para seleccionar, cuando la opción seleccionada es “No </w:t>
      </w:r>
      <w:r w:rsidR="001D0098" w:rsidRPr="00632CA8">
        <w:t>venta</w:t>
      </w:r>
      <w:r w:rsidRPr="00632CA8">
        <w:t>”, se habilita el catálogo “Motivo”.</w:t>
      </w:r>
    </w:p>
    <w:p w14:paraId="6614CE94" w14:textId="77777777" w:rsidR="00491A32" w:rsidRPr="00632CA8" w:rsidRDefault="00491A32" w:rsidP="00491A32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6423"/>
      </w:tblGrid>
      <w:tr w:rsidR="00491A32" w:rsidRPr="00632CA8" w14:paraId="0272FA86" w14:textId="77777777" w:rsidTr="00DF2186">
        <w:trPr>
          <w:trHeight w:val="240"/>
        </w:trPr>
        <w:tc>
          <w:tcPr>
            <w:tcW w:w="1362" w:type="pct"/>
            <w:shd w:val="clear" w:color="auto" w:fill="C00000"/>
            <w:noWrap/>
            <w:vAlign w:val="center"/>
          </w:tcPr>
          <w:p w14:paraId="4745EE17" w14:textId="77777777" w:rsidR="00491A32" w:rsidRPr="00632CA8" w:rsidRDefault="00491A32" w:rsidP="00DF2186">
            <w:pPr>
              <w:jc w:val="left"/>
              <w:rPr>
                <w:rFonts w:cs="Arial"/>
                <w:b/>
                <w:color w:val="FFFFFF" w:themeColor="background1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color w:val="FFFFFF" w:themeColor="background1"/>
                <w:sz w:val="18"/>
                <w:szCs w:val="18"/>
                <w:lang w:val="es-MX" w:eastAsia="es-MX"/>
              </w:rPr>
              <w:t>Columna</w:t>
            </w:r>
          </w:p>
        </w:tc>
        <w:tc>
          <w:tcPr>
            <w:tcW w:w="3638" w:type="pct"/>
            <w:shd w:val="clear" w:color="auto" w:fill="C00000"/>
          </w:tcPr>
          <w:p w14:paraId="60CBB887" w14:textId="77777777" w:rsidR="00491A32" w:rsidRPr="00632CA8" w:rsidRDefault="00491A32" w:rsidP="00DF2186">
            <w:pPr>
              <w:jc w:val="left"/>
              <w:rPr>
                <w:rFonts w:cs="Arial"/>
                <w:b/>
                <w:color w:val="FFFFFF" w:themeColor="background1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color w:val="FFFFFF" w:themeColor="background1"/>
                <w:sz w:val="18"/>
                <w:szCs w:val="18"/>
                <w:lang w:val="es-MX" w:eastAsia="es-MX"/>
              </w:rPr>
              <w:t>Descripción</w:t>
            </w:r>
          </w:p>
        </w:tc>
      </w:tr>
      <w:tr w:rsidR="00491A32" w:rsidRPr="00632CA8" w14:paraId="777E903A" w14:textId="77777777" w:rsidTr="00DF2186">
        <w:trPr>
          <w:trHeight w:val="240"/>
        </w:trPr>
        <w:tc>
          <w:tcPr>
            <w:tcW w:w="1362" w:type="pct"/>
            <w:shd w:val="clear" w:color="000000" w:fill="FFFFFF"/>
            <w:noWrap/>
            <w:vAlign w:val="center"/>
          </w:tcPr>
          <w:p w14:paraId="1001943D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 de la Oferta</w:t>
            </w:r>
          </w:p>
        </w:tc>
        <w:tc>
          <w:tcPr>
            <w:tcW w:w="3638" w:type="pct"/>
            <w:shd w:val="clear" w:color="auto" w:fill="auto"/>
          </w:tcPr>
          <w:p w14:paraId="27A0AC6D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Muestra las opciones (Radio </w:t>
            </w:r>
            <w:proofErr w:type="spellStart"/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button</w:t>
            </w:r>
            <w:proofErr w:type="spellEnd"/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): </w:t>
            </w:r>
          </w:p>
          <w:p w14:paraId="5A0387EB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  <w:p w14:paraId="548236A9" w14:textId="77777777" w:rsidR="00491A32" w:rsidRPr="00632CA8" w:rsidRDefault="00C2500C" w:rsidP="00C0797A">
            <w:pPr>
              <w:pStyle w:val="Prrafodelista"/>
              <w:numPr>
                <w:ilvl w:val="0"/>
                <w:numId w:val="11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Venta</w:t>
            </w:r>
          </w:p>
          <w:p w14:paraId="2277C7A4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lastRenderedPageBreak/>
              <w:t xml:space="preserve">No </w:t>
            </w:r>
            <w:r w:rsidR="00C2500C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venta</w:t>
            </w:r>
          </w:p>
          <w:p w14:paraId="683294AD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91A32" w:rsidRPr="00632CA8" w14:paraId="33C118C2" w14:textId="77777777" w:rsidTr="00DF2186">
        <w:trPr>
          <w:trHeight w:val="240"/>
        </w:trPr>
        <w:tc>
          <w:tcPr>
            <w:tcW w:w="1362" w:type="pct"/>
            <w:shd w:val="clear" w:color="000000" w:fill="FFFFFF"/>
            <w:noWrap/>
            <w:vAlign w:val="center"/>
          </w:tcPr>
          <w:p w14:paraId="4D700A0A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Motivo</w:t>
            </w:r>
          </w:p>
        </w:tc>
        <w:tc>
          <w:tcPr>
            <w:tcW w:w="3638" w:type="pct"/>
            <w:shd w:val="clear" w:color="auto" w:fill="auto"/>
          </w:tcPr>
          <w:p w14:paraId="5E3DFCF8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  <w:p w14:paraId="0B1EA00C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Catalogo seleccionable que muestra sus opciones de acuerdo a la selección del catálogo Etiqueta de la Oferta:</w:t>
            </w:r>
          </w:p>
          <w:p w14:paraId="30EE99B1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  <w:p w14:paraId="4C8AF105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Para opción </w:t>
            </w:r>
            <w:r w:rsidR="00C2500C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Venta</w:t>
            </w: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:</w:t>
            </w:r>
          </w:p>
          <w:p w14:paraId="094D1EDE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aplica opción</w:t>
            </w:r>
          </w:p>
          <w:p w14:paraId="6EA5DA27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Para opción No </w:t>
            </w:r>
            <w:r w:rsidR="00C2500C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venta</w:t>
            </w: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 </w:t>
            </w:r>
          </w:p>
          <w:p w14:paraId="6BAEEA26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cubre políticas</w:t>
            </w:r>
          </w:p>
          <w:p w14:paraId="3059A7DF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le interesa</w:t>
            </w:r>
          </w:p>
          <w:p w14:paraId="7A89D76C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Mala experiencia</w:t>
            </w:r>
          </w:p>
          <w:p w14:paraId="151A3A08" w14:textId="77777777" w:rsidR="00491A32" w:rsidRPr="00632CA8" w:rsidRDefault="00B173C7" w:rsidP="00C0797A">
            <w:pPr>
              <w:pStyle w:val="Prrafodelista"/>
              <w:numPr>
                <w:ilvl w:val="0"/>
                <w:numId w:val="11"/>
              </w:numPr>
              <w:ind w:left="1064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Prospecto</w:t>
            </w:r>
            <w:r w:rsidR="00491A32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 solicita volver a llamar</w:t>
            </w:r>
          </w:p>
          <w:p w14:paraId="2A30F8AF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491A32" w:rsidRPr="00632CA8" w14:paraId="42B4BB05" w14:textId="77777777" w:rsidTr="00DF2186">
        <w:trPr>
          <w:trHeight w:val="240"/>
        </w:trPr>
        <w:tc>
          <w:tcPr>
            <w:tcW w:w="1362" w:type="pct"/>
            <w:shd w:val="clear" w:color="000000" w:fill="FFFFFF"/>
            <w:noWrap/>
            <w:vAlign w:val="center"/>
          </w:tcPr>
          <w:p w14:paraId="11DF9363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Detalle</w:t>
            </w:r>
          </w:p>
        </w:tc>
        <w:tc>
          <w:tcPr>
            <w:tcW w:w="3638" w:type="pct"/>
            <w:shd w:val="clear" w:color="auto" w:fill="auto"/>
          </w:tcPr>
          <w:p w14:paraId="4925E653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Catalogo seleccionable que muestra sus opciones de acuerdo a la selección del catálogo Motivo:</w:t>
            </w:r>
          </w:p>
          <w:p w14:paraId="4E01E22E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  <w:p w14:paraId="394EEB5C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No cubre políticas:</w:t>
            </w:r>
          </w:p>
          <w:p w14:paraId="23A7EA70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489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Ocupación fuera de políticas </w:t>
            </w:r>
          </w:p>
          <w:p w14:paraId="7BD97F22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No le interesa</w:t>
            </w:r>
          </w:p>
          <w:p w14:paraId="61EF413F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489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lo necesita</w:t>
            </w:r>
          </w:p>
          <w:p w14:paraId="32A6FE81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489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Problemas económicos</w:t>
            </w:r>
          </w:p>
          <w:p w14:paraId="4B7E74ED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489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Tiene otro crédito en tramite</w:t>
            </w:r>
          </w:p>
          <w:p w14:paraId="4D588EAD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489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quiere recibir más llamadas</w:t>
            </w:r>
          </w:p>
          <w:p w14:paraId="59664FDF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Mala experiencia</w:t>
            </w:r>
          </w:p>
          <w:p w14:paraId="451313B9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489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Especialista de campo no acudió a la cita</w:t>
            </w:r>
          </w:p>
          <w:p w14:paraId="07E887C3" w14:textId="77777777" w:rsidR="00491A32" w:rsidRPr="00632CA8" w:rsidRDefault="00491A32" w:rsidP="00DF2186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Para opción </w:t>
            </w:r>
            <w:r w:rsidR="00B173C7"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Prospecto</w:t>
            </w: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 solicita volver a llamar</w:t>
            </w:r>
          </w:p>
          <w:p w14:paraId="7EACF85C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489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Necesita platicarlo con familiar</w:t>
            </w:r>
          </w:p>
          <w:p w14:paraId="4CC0EE49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489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puede atender</w:t>
            </w:r>
          </w:p>
          <w:p w14:paraId="208252F1" w14:textId="77777777" w:rsidR="00491A32" w:rsidRPr="00632CA8" w:rsidRDefault="00491A32" w:rsidP="00C0797A">
            <w:pPr>
              <w:pStyle w:val="Prrafodelista"/>
              <w:numPr>
                <w:ilvl w:val="0"/>
                <w:numId w:val="11"/>
              </w:numPr>
              <w:ind w:left="1489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Está ocupado</w:t>
            </w:r>
          </w:p>
        </w:tc>
      </w:tr>
    </w:tbl>
    <w:p w14:paraId="2A7795FF" w14:textId="77777777" w:rsidR="00491A32" w:rsidRPr="00632CA8" w:rsidRDefault="00491A32" w:rsidP="00491A32">
      <w:pPr>
        <w:jc w:val="center"/>
      </w:pPr>
    </w:p>
    <w:p w14:paraId="48C20FAF" w14:textId="77777777" w:rsidR="00450433" w:rsidRPr="00632CA8" w:rsidRDefault="00450433" w:rsidP="00397640">
      <w:pPr>
        <w:pStyle w:val="Estilo4"/>
      </w:pPr>
      <w:bookmarkStart w:id="18" w:name="_Toc512265225"/>
      <w:r w:rsidRPr="00632CA8">
        <w:t xml:space="preserve">Vista de tablas de ofertas del </w:t>
      </w:r>
      <w:r w:rsidR="00B173C7" w:rsidRPr="00632CA8">
        <w:t>prospecto</w:t>
      </w:r>
      <w:r w:rsidRPr="00632CA8">
        <w:t>.</w:t>
      </w:r>
      <w:bookmarkEnd w:id="18"/>
      <w:r w:rsidRPr="00632CA8">
        <w:t xml:space="preserve"> </w:t>
      </w:r>
    </w:p>
    <w:p w14:paraId="57E08151" w14:textId="77777777" w:rsidR="00450433" w:rsidRPr="00632CA8" w:rsidRDefault="00450433" w:rsidP="00450433"/>
    <w:p w14:paraId="5ACDEAF9" w14:textId="77777777" w:rsidR="00450433" w:rsidRPr="00632CA8" w:rsidRDefault="00450433" w:rsidP="00450433">
      <w:r w:rsidRPr="00632CA8">
        <w:t xml:space="preserve">Como usuario Administrador quiero ver las tablas de ofertas del </w:t>
      </w:r>
      <w:r w:rsidR="00B173C7" w:rsidRPr="00632CA8">
        <w:t>prospecto</w:t>
      </w:r>
      <w:r w:rsidRPr="00632CA8">
        <w:t xml:space="preserve"> de acuerdo al indicador </w:t>
      </w:r>
      <w:proofErr w:type="spellStart"/>
      <w:r w:rsidRPr="00632CA8">
        <w:t>Flag</w:t>
      </w:r>
      <w:proofErr w:type="spellEnd"/>
      <w:r w:rsidRPr="00632CA8">
        <w:t xml:space="preserve"> Ruta del layout de Prospección para consultar las ofertas que corresponden a cada </w:t>
      </w:r>
      <w:r w:rsidR="00B173C7" w:rsidRPr="00632CA8">
        <w:t>prospecto</w:t>
      </w:r>
      <w:r w:rsidRPr="00632CA8">
        <w:t xml:space="preserve">. </w:t>
      </w:r>
    </w:p>
    <w:p w14:paraId="28BC3789" w14:textId="77777777" w:rsidR="00450433" w:rsidRPr="00632CA8" w:rsidRDefault="00450433" w:rsidP="00450433"/>
    <w:p w14:paraId="57AB5DE2" w14:textId="77777777" w:rsidR="00AE30F9" w:rsidRPr="00632CA8" w:rsidRDefault="00987DA7" w:rsidP="00AE30F9">
      <w:r w:rsidRPr="00632CA8">
        <w:t>C</w:t>
      </w:r>
      <w:r w:rsidR="00AE30F9" w:rsidRPr="00632CA8">
        <w:t xml:space="preserve">uando Variable </w:t>
      </w:r>
      <w:proofErr w:type="spellStart"/>
      <w:r w:rsidR="00AE30F9" w:rsidRPr="00632CA8">
        <w:t>Flag_Ruta</w:t>
      </w:r>
      <w:proofErr w:type="spellEnd"/>
      <w:r w:rsidR="00AE30F9" w:rsidRPr="00632CA8">
        <w:t xml:space="preserve"> del layo</w:t>
      </w:r>
      <w:r w:rsidRPr="00632CA8">
        <w:t>ut de Prospección sea igual a 1 muestra:</w:t>
      </w:r>
    </w:p>
    <w:p w14:paraId="643D7C25" w14:textId="77777777" w:rsidR="00987DA7" w:rsidRPr="00632CA8" w:rsidRDefault="00987DA7" w:rsidP="00AE30F9"/>
    <w:p w14:paraId="25D07780" w14:textId="77777777" w:rsidR="004540EF" w:rsidRPr="00632CA8" w:rsidRDefault="004540EF" w:rsidP="00C0797A">
      <w:pPr>
        <w:pStyle w:val="Prrafodelista"/>
        <w:numPr>
          <w:ilvl w:val="0"/>
          <w:numId w:val="9"/>
        </w:numPr>
        <w:rPr>
          <w:lang w:val="es-MX"/>
        </w:rPr>
      </w:pPr>
      <w:r w:rsidRPr="00632CA8">
        <w:t>Etiqueta “</w:t>
      </w:r>
      <w:r w:rsidRPr="00632CA8">
        <w:rPr>
          <w:lang w:val="es-MX"/>
        </w:rPr>
        <w:t>Monto Máximo sugerido:</w:t>
      </w:r>
      <w:r w:rsidRPr="00632CA8">
        <w:rPr>
          <w:b/>
          <w:lang w:val="es-MX"/>
        </w:rPr>
        <w:t xml:space="preserve"> $  0.00   </w:t>
      </w:r>
      <w:r w:rsidRPr="00632CA8">
        <w:rPr>
          <w:lang w:val="es-MX"/>
        </w:rPr>
        <w:t>*Sujeto a análisis de crédito</w:t>
      </w:r>
      <w:r w:rsidR="006C0CAD" w:rsidRPr="00632CA8">
        <w:rPr>
          <w:lang w:val="es-MX"/>
        </w:rPr>
        <w:t>”.</w:t>
      </w:r>
    </w:p>
    <w:p w14:paraId="49853E18" w14:textId="77777777" w:rsidR="00987DA7" w:rsidRPr="00632CA8" w:rsidRDefault="00987DA7" w:rsidP="00C0797A">
      <w:pPr>
        <w:pStyle w:val="Prrafodelista"/>
        <w:numPr>
          <w:ilvl w:val="0"/>
          <w:numId w:val="9"/>
        </w:numPr>
      </w:pPr>
      <w:r w:rsidRPr="00632CA8">
        <w:t>Tabla “Automática”</w:t>
      </w:r>
    </w:p>
    <w:p w14:paraId="17ABFB55" w14:textId="77777777" w:rsidR="00987DA7" w:rsidRPr="00632CA8" w:rsidRDefault="00987DA7" w:rsidP="00C0797A">
      <w:pPr>
        <w:pStyle w:val="Prrafodelista"/>
        <w:numPr>
          <w:ilvl w:val="0"/>
          <w:numId w:val="9"/>
        </w:numPr>
      </w:pPr>
      <w:r w:rsidRPr="00632CA8">
        <w:t>Tabla “Máxima”</w:t>
      </w:r>
    </w:p>
    <w:p w14:paraId="3BD5B2D6" w14:textId="77777777" w:rsidR="00987DA7" w:rsidRPr="00632CA8" w:rsidRDefault="00987DA7" w:rsidP="00C0797A">
      <w:pPr>
        <w:pStyle w:val="Prrafodelista"/>
        <w:numPr>
          <w:ilvl w:val="0"/>
          <w:numId w:val="9"/>
        </w:numPr>
      </w:pPr>
      <w:r w:rsidRPr="00632CA8">
        <w:t xml:space="preserve">Tabla “Requerido por el </w:t>
      </w:r>
      <w:r w:rsidR="00B173C7" w:rsidRPr="00632CA8">
        <w:t>prospecto</w:t>
      </w:r>
      <w:r w:rsidRPr="00632CA8">
        <w:t>”</w:t>
      </w:r>
    </w:p>
    <w:p w14:paraId="103A961C" w14:textId="77777777" w:rsidR="00987DA7" w:rsidRPr="00632CA8" w:rsidRDefault="00777814" w:rsidP="00C0797A">
      <w:pPr>
        <w:pStyle w:val="Prrafodelista"/>
        <w:numPr>
          <w:ilvl w:val="0"/>
          <w:numId w:val="9"/>
        </w:numPr>
      </w:pPr>
      <w:r>
        <w:t>Etiqueta</w:t>
      </w:r>
      <w:r w:rsidR="00987DA7" w:rsidRPr="00632CA8">
        <w:t xml:space="preserve"> “Oferta Movilidad” (Cuando exista oferta asignada por Cambaceo).</w:t>
      </w:r>
    </w:p>
    <w:p w14:paraId="329D65E6" w14:textId="77777777" w:rsidR="00960672" w:rsidRPr="00632CA8" w:rsidRDefault="00960672" w:rsidP="00960672"/>
    <w:p w14:paraId="5B5AE518" w14:textId="77777777" w:rsidR="00987DA7" w:rsidRPr="00632CA8" w:rsidRDefault="00987DA7" w:rsidP="00987DA7">
      <w:r w:rsidRPr="00632CA8">
        <w:t xml:space="preserve">Cuando Variable </w:t>
      </w:r>
      <w:proofErr w:type="spellStart"/>
      <w:r w:rsidRPr="00632CA8">
        <w:t>Flag_Ruta</w:t>
      </w:r>
      <w:proofErr w:type="spellEnd"/>
      <w:r w:rsidRPr="00632CA8">
        <w:t xml:space="preserve"> del layout de Prospección sea igual a 2 muestra:</w:t>
      </w:r>
    </w:p>
    <w:p w14:paraId="4913C0EE" w14:textId="77777777" w:rsidR="00AE30F9" w:rsidRPr="00632CA8" w:rsidRDefault="00AE30F9" w:rsidP="00AE30F9"/>
    <w:p w14:paraId="15DD43EE" w14:textId="77777777" w:rsidR="008700D7" w:rsidRPr="00632CA8" w:rsidRDefault="008700D7" w:rsidP="00C0797A">
      <w:pPr>
        <w:pStyle w:val="Prrafodelista"/>
        <w:numPr>
          <w:ilvl w:val="0"/>
          <w:numId w:val="9"/>
        </w:numPr>
        <w:rPr>
          <w:lang w:val="es-MX"/>
        </w:rPr>
      </w:pPr>
      <w:r w:rsidRPr="00632CA8">
        <w:t>Etiqueta “</w:t>
      </w:r>
      <w:r w:rsidRPr="00632CA8">
        <w:rPr>
          <w:lang w:val="es-MX"/>
        </w:rPr>
        <w:t>Monto Máximo sugerido:</w:t>
      </w:r>
      <w:r w:rsidRPr="00632CA8">
        <w:rPr>
          <w:b/>
          <w:lang w:val="es-MX"/>
        </w:rPr>
        <w:t xml:space="preserve"> $  0.00   </w:t>
      </w:r>
      <w:r w:rsidRPr="00632CA8">
        <w:rPr>
          <w:lang w:val="es-MX"/>
        </w:rPr>
        <w:t>*Sujeto a análisis de crédito</w:t>
      </w:r>
      <w:r w:rsidR="006C0CAD" w:rsidRPr="00632CA8">
        <w:rPr>
          <w:lang w:val="es-MX"/>
        </w:rPr>
        <w:t>”.</w:t>
      </w:r>
    </w:p>
    <w:p w14:paraId="6483B04A" w14:textId="77777777" w:rsidR="00987DA7" w:rsidRPr="00632CA8" w:rsidRDefault="00987DA7" w:rsidP="00C0797A">
      <w:pPr>
        <w:pStyle w:val="Prrafodelista"/>
        <w:numPr>
          <w:ilvl w:val="0"/>
          <w:numId w:val="9"/>
        </w:numPr>
      </w:pPr>
      <w:r w:rsidRPr="00632CA8">
        <w:t>Tabla “</w:t>
      </w:r>
      <w:r w:rsidR="008700D7" w:rsidRPr="00632CA8">
        <w:t>Máxima</w:t>
      </w:r>
      <w:r w:rsidRPr="00632CA8">
        <w:t>”</w:t>
      </w:r>
    </w:p>
    <w:p w14:paraId="2B0EF4E1" w14:textId="77777777" w:rsidR="008700D7" w:rsidRPr="00632CA8" w:rsidRDefault="008700D7" w:rsidP="00C0797A">
      <w:pPr>
        <w:pStyle w:val="Prrafodelista"/>
        <w:numPr>
          <w:ilvl w:val="0"/>
          <w:numId w:val="9"/>
        </w:numPr>
      </w:pPr>
      <w:r w:rsidRPr="00632CA8">
        <w:lastRenderedPageBreak/>
        <w:t xml:space="preserve">Tabla “Requerido por el </w:t>
      </w:r>
      <w:r w:rsidR="00B173C7" w:rsidRPr="00632CA8">
        <w:t>prospecto</w:t>
      </w:r>
      <w:r w:rsidRPr="00632CA8">
        <w:t>”</w:t>
      </w:r>
    </w:p>
    <w:p w14:paraId="77D52816" w14:textId="77777777" w:rsidR="008700D7" w:rsidRPr="00632CA8" w:rsidRDefault="00777814" w:rsidP="00C0797A">
      <w:pPr>
        <w:pStyle w:val="Prrafodelista"/>
        <w:numPr>
          <w:ilvl w:val="0"/>
          <w:numId w:val="9"/>
        </w:numPr>
      </w:pPr>
      <w:r>
        <w:t>Etiqueta</w:t>
      </w:r>
      <w:r w:rsidRPr="00632CA8">
        <w:t xml:space="preserve"> </w:t>
      </w:r>
      <w:r w:rsidR="008700D7" w:rsidRPr="00632CA8">
        <w:t>“Oferta Movilidad” (Cuando exista oferta asignada por Cambaceo).</w:t>
      </w:r>
    </w:p>
    <w:p w14:paraId="476FD7B7" w14:textId="77777777" w:rsidR="00097661" w:rsidRPr="00632CA8" w:rsidRDefault="00097661" w:rsidP="00097661"/>
    <w:p w14:paraId="28B36DE9" w14:textId="77777777" w:rsidR="008700D7" w:rsidRPr="00632CA8" w:rsidRDefault="008700D7" w:rsidP="008700D7">
      <w:r w:rsidRPr="00632CA8">
        <w:t xml:space="preserve">Cuando Variable </w:t>
      </w:r>
      <w:proofErr w:type="spellStart"/>
      <w:r w:rsidRPr="00632CA8">
        <w:t>Flag_Ruta</w:t>
      </w:r>
      <w:proofErr w:type="spellEnd"/>
      <w:r w:rsidRPr="00632CA8">
        <w:t xml:space="preserve"> del layout de Prospección sea igual a 3 muestra:</w:t>
      </w:r>
    </w:p>
    <w:p w14:paraId="068C42BD" w14:textId="77777777" w:rsidR="00097661" w:rsidRPr="00632CA8" w:rsidRDefault="00097661" w:rsidP="00097661"/>
    <w:p w14:paraId="4DE8FDE3" w14:textId="77777777" w:rsidR="008700D7" w:rsidRPr="00632CA8" w:rsidRDefault="008700D7" w:rsidP="00C0797A">
      <w:pPr>
        <w:pStyle w:val="Prrafodelista"/>
        <w:numPr>
          <w:ilvl w:val="0"/>
          <w:numId w:val="9"/>
        </w:numPr>
        <w:rPr>
          <w:lang w:val="es-MX"/>
        </w:rPr>
      </w:pPr>
      <w:r w:rsidRPr="00632CA8">
        <w:t>Etiqueta “</w:t>
      </w:r>
      <w:r w:rsidRPr="00632CA8">
        <w:rPr>
          <w:lang w:val="es-MX"/>
        </w:rPr>
        <w:t>Monto Máximo sugerido:</w:t>
      </w:r>
      <w:r w:rsidRPr="00632CA8">
        <w:rPr>
          <w:b/>
          <w:lang w:val="es-MX"/>
        </w:rPr>
        <w:t xml:space="preserve"> $  0.00   </w:t>
      </w:r>
      <w:r w:rsidRPr="00632CA8">
        <w:rPr>
          <w:lang w:val="es-MX"/>
        </w:rPr>
        <w:t>*Sujeto a análisis de crédito</w:t>
      </w:r>
      <w:r w:rsidR="006C0CAD" w:rsidRPr="00632CA8">
        <w:rPr>
          <w:lang w:val="es-MX"/>
        </w:rPr>
        <w:t>”.</w:t>
      </w:r>
    </w:p>
    <w:p w14:paraId="7E60D443" w14:textId="77777777" w:rsidR="007735A8" w:rsidRPr="00632CA8" w:rsidRDefault="007735A8" w:rsidP="00C0797A">
      <w:pPr>
        <w:pStyle w:val="Prrafodelista"/>
        <w:numPr>
          <w:ilvl w:val="0"/>
          <w:numId w:val="9"/>
        </w:numPr>
        <w:rPr>
          <w:lang w:val="es-MX"/>
        </w:rPr>
      </w:pPr>
      <w:r w:rsidRPr="00632CA8">
        <w:t>Tabla “Automática”.</w:t>
      </w:r>
    </w:p>
    <w:p w14:paraId="63BC16A2" w14:textId="77777777" w:rsidR="008700D7" w:rsidRPr="00632CA8" w:rsidRDefault="008700D7" w:rsidP="00C0797A">
      <w:pPr>
        <w:pStyle w:val="Prrafodelista"/>
        <w:numPr>
          <w:ilvl w:val="0"/>
          <w:numId w:val="9"/>
        </w:numPr>
      </w:pPr>
      <w:r w:rsidRPr="00632CA8">
        <w:t xml:space="preserve">Tabla “Requerido por el </w:t>
      </w:r>
      <w:r w:rsidR="00B173C7" w:rsidRPr="00632CA8">
        <w:t>prospecto</w:t>
      </w:r>
      <w:r w:rsidRPr="00632CA8">
        <w:t>”</w:t>
      </w:r>
    </w:p>
    <w:p w14:paraId="41BD2E47" w14:textId="77777777" w:rsidR="008700D7" w:rsidRPr="00632CA8" w:rsidRDefault="00777814" w:rsidP="00C0797A">
      <w:pPr>
        <w:pStyle w:val="Prrafodelista"/>
        <w:numPr>
          <w:ilvl w:val="0"/>
          <w:numId w:val="9"/>
        </w:numPr>
      </w:pPr>
      <w:r>
        <w:t>Etiqueta</w:t>
      </w:r>
      <w:r w:rsidRPr="00632CA8">
        <w:t xml:space="preserve"> </w:t>
      </w:r>
      <w:r w:rsidR="008700D7" w:rsidRPr="00632CA8">
        <w:t>“Oferta Movilidad” (Cuando exista oferta asignada por Cambaceo).</w:t>
      </w:r>
    </w:p>
    <w:p w14:paraId="11A52313" w14:textId="77777777" w:rsidR="004540EF" w:rsidRPr="00632CA8" w:rsidRDefault="004540EF" w:rsidP="00097661"/>
    <w:p w14:paraId="073F5C1C" w14:textId="77777777" w:rsidR="008700D7" w:rsidRPr="00632CA8" w:rsidRDefault="008700D7" w:rsidP="008700D7">
      <w:r w:rsidRPr="00632CA8">
        <w:t xml:space="preserve">Cuando Variable </w:t>
      </w:r>
      <w:proofErr w:type="spellStart"/>
      <w:r w:rsidRPr="00632CA8">
        <w:t>Flag_Ruta</w:t>
      </w:r>
      <w:proofErr w:type="spellEnd"/>
      <w:r w:rsidRPr="00632CA8">
        <w:t xml:space="preserve"> del layout de Prospección sea igual a 4 muestra:</w:t>
      </w:r>
    </w:p>
    <w:p w14:paraId="24BD473C" w14:textId="77777777" w:rsidR="004540EF" w:rsidRPr="00632CA8" w:rsidRDefault="004540EF" w:rsidP="00097661"/>
    <w:p w14:paraId="0C6290F5" w14:textId="77777777" w:rsidR="008700D7" w:rsidRPr="00632CA8" w:rsidRDefault="008700D7" w:rsidP="00C0797A">
      <w:pPr>
        <w:pStyle w:val="Prrafodelista"/>
        <w:numPr>
          <w:ilvl w:val="0"/>
          <w:numId w:val="9"/>
        </w:numPr>
        <w:rPr>
          <w:lang w:val="es-MX"/>
        </w:rPr>
      </w:pPr>
      <w:r w:rsidRPr="00632CA8">
        <w:t>Etiqueta “</w:t>
      </w:r>
      <w:r w:rsidRPr="00632CA8">
        <w:rPr>
          <w:lang w:val="es-MX"/>
        </w:rPr>
        <w:t>Monto Máximo sugerido:</w:t>
      </w:r>
      <w:r w:rsidRPr="00632CA8">
        <w:rPr>
          <w:b/>
          <w:lang w:val="es-MX"/>
        </w:rPr>
        <w:t xml:space="preserve"> $  0.00   </w:t>
      </w:r>
      <w:r w:rsidRPr="00632CA8">
        <w:rPr>
          <w:lang w:val="es-MX"/>
        </w:rPr>
        <w:t>*Sujeto a análisis de crédito</w:t>
      </w:r>
      <w:r w:rsidR="006C0CAD" w:rsidRPr="00632CA8">
        <w:rPr>
          <w:lang w:val="es-MX"/>
        </w:rPr>
        <w:t>”.</w:t>
      </w:r>
    </w:p>
    <w:p w14:paraId="3C5FB768" w14:textId="77777777" w:rsidR="007735A8" w:rsidRPr="00632CA8" w:rsidRDefault="007735A8" w:rsidP="00C0797A">
      <w:pPr>
        <w:pStyle w:val="Prrafodelista"/>
        <w:numPr>
          <w:ilvl w:val="0"/>
          <w:numId w:val="9"/>
        </w:numPr>
      </w:pPr>
      <w:r w:rsidRPr="00632CA8">
        <w:t>Tabla “Requerido por el prospecto”</w:t>
      </w:r>
    </w:p>
    <w:p w14:paraId="3F0BF7A8" w14:textId="77777777" w:rsidR="008700D7" w:rsidRPr="00632CA8" w:rsidRDefault="00777814" w:rsidP="00C0797A">
      <w:pPr>
        <w:pStyle w:val="Prrafodelista"/>
        <w:numPr>
          <w:ilvl w:val="0"/>
          <w:numId w:val="9"/>
        </w:numPr>
      </w:pPr>
      <w:r>
        <w:t>Etiqueta</w:t>
      </w:r>
      <w:r w:rsidR="008700D7" w:rsidRPr="00632CA8">
        <w:t xml:space="preserve"> “Oferta Movilidad” (Cuando exista oferta asignada por Cambaceo).</w:t>
      </w:r>
    </w:p>
    <w:p w14:paraId="4928D0EE" w14:textId="77777777" w:rsidR="006C0CAD" w:rsidRPr="00632CA8" w:rsidRDefault="006C0CAD" w:rsidP="006C0CAD"/>
    <w:p w14:paraId="3DE41FB1" w14:textId="77777777" w:rsidR="006C0CAD" w:rsidRPr="00632CA8" w:rsidRDefault="006C0CAD" w:rsidP="006C0CAD">
      <w:pPr>
        <w:pStyle w:val="Estilo4"/>
      </w:pPr>
      <w:bookmarkStart w:id="19" w:name="_Toc512265226"/>
      <w:r w:rsidRPr="00632CA8">
        <w:t xml:space="preserve">Etiqueta </w:t>
      </w:r>
      <w:r w:rsidRPr="00632CA8">
        <w:rPr>
          <w:lang w:val="es-MX"/>
        </w:rPr>
        <w:t>Monto Máximo sugerido</w:t>
      </w:r>
      <w:r w:rsidRPr="00632CA8">
        <w:t>.</w:t>
      </w:r>
      <w:bookmarkEnd w:id="19"/>
      <w:r w:rsidRPr="00632CA8">
        <w:t xml:space="preserve"> </w:t>
      </w:r>
    </w:p>
    <w:p w14:paraId="73A08BFC" w14:textId="77777777" w:rsidR="006C0CAD" w:rsidRPr="00632CA8" w:rsidRDefault="006C0CAD" w:rsidP="006C0CAD">
      <w:r w:rsidRPr="00632CA8">
        <w:t>Como usuario Administrador quiero visualizar la etiqueta de Monto Máximo sugerido que está definida en el layout de Prospección para ofrecer los créditos.</w:t>
      </w:r>
    </w:p>
    <w:p w14:paraId="712735B6" w14:textId="77777777" w:rsidR="006C0CAD" w:rsidRPr="00632CA8" w:rsidRDefault="006C0CAD" w:rsidP="006C0CAD"/>
    <w:p w14:paraId="08446801" w14:textId="77777777" w:rsidR="006C0CAD" w:rsidRPr="00632CA8" w:rsidRDefault="006C0CAD" w:rsidP="006C0CAD">
      <w:r w:rsidRPr="00632CA8">
        <w:t xml:space="preserve">La Etiqueta muestra: </w:t>
      </w:r>
    </w:p>
    <w:p w14:paraId="43569C98" w14:textId="77777777" w:rsidR="006C0CAD" w:rsidRPr="00632CA8" w:rsidRDefault="006C0CAD" w:rsidP="006C0CAD"/>
    <w:p w14:paraId="6CC24FD4" w14:textId="77777777" w:rsidR="006C0CAD" w:rsidRPr="00632CA8" w:rsidRDefault="006C0CAD" w:rsidP="006C0CAD">
      <w:pPr>
        <w:rPr>
          <w:lang w:val="es-MX"/>
        </w:rPr>
      </w:pPr>
      <w:r w:rsidRPr="00632CA8">
        <w:t>“</w:t>
      </w:r>
      <w:r w:rsidRPr="00632CA8">
        <w:rPr>
          <w:lang w:val="es-MX"/>
        </w:rPr>
        <w:t>Monto Máximo sugerido:</w:t>
      </w:r>
      <w:r w:rsidRPr="00632CA8">
        <w:rPr>
          <w:b/>
          <w:lang w:val="es-MX"/>
        </w:rPr>
        <w:t xml:space="preserve"> $  0.00   </w:t>
      </w:r>
      <w:r w:rsidRPr="00632CA8">
        <w:rPr>
          <w:lang w:val="es-MX"/>
        </w:rPr>
        <w:t>*Sujeto a análisis de crédito”.</w:t>
      </w:r>
    </w:p>
    <w:p w14:paraId="757D6555" w14:textId="77777777" w:rsidR="006C0CAD" w:rsidRPr="00632CA8" w:rsidRDefault="006C0CAD" w:rsidP="006C0CAD">
      <w:pPr>
        <w:rPr>
          <w:lang w:val="es-MX"/>
        </w:rPr>
      </w:pPr>
    </w:p>
    <w:p w14:paraId="66A56EAE" w14:textId="77777777" w:rsidR="006C0CAD" w:rsidRPr="00632CA8" w:rsidRDefault="006C0CAD" w:rsidP="006C0CAD">
      <w:pPr>
        <w:rPr>
          <w:lang w:val="es-MX"/>
        </w:rPr>
      </w:pPr>
      <w:r w:rsidRPr="00632CA8">
        <w:rPr>
          <w:lang w:val="es-MX"/>
        </w:rPr>
        <w:t xml:space="preserve">Asigna valor de la variable </w:t>
      </w:r>
      <w:proofErr w:type="spellStart"/>
      <w:r w:rsidRPr="00632CA8">
        <w:rPr>
          <w:lang w:val="es-MX"/>
        </w:rPr>
        <w:t>ITA_Monto</w:t>
      </w:r>
      <w:proofErr w:type="spellEnd"/>
      <w:r w:rsidRPr="00632CA8">
        <w:rPr>
          <w:lang w:val="es-MX"/>
        </w:rPr>
        <w:t xml:space="preserve"> sugerida en el Layout de Prospección.</w:t>
      </w:r>
    </w:p>
    <w:p w14:paraId="7393EC57" w14:textId="77777777" w:rsidR="008A4BCF" w:rsidRPr="00632CA8" w:rsidRDefault="008A4BCF" w:rsidP="00397640">
      <w:pPr>
        <w:pStyle w:val="Estilo4"/>
      </w:pPr>
      <w:bookmarkStart w:id="20" w:name="_Toc512265227"/>
      <w:r w:rsidRPr="00632CA8">
        <w:t>Tabla de ofertas Automáticas.</w:t>
      </w:r>
      <w:bookmarkEnd w:id="20"/>
      <w:r w:rsidRPr="00632CA8">
        <w:t xml:space="preserve"> </w:t>
      </w:r>
    </w:p>
    <w:p w14:paraId="0CDEAB5D" w14:textId="77777777" w:rsidR="008A4BCF" w:rsidRPr="00632CA8" w:rsidRDefault="008A4BCF" w:rsidP="00097661"/>
    <w:p w14:paraId="5560B5AC" w14:textId="77777777" w:rsidR="008F0C2D" w:rsidRPr="00632CA8" w:rsidRDefault="008F0C2D" w:rsidP="008F0C2D">
      <w:r w:rsidRPr="00632CA8">
        <w:t xml:space="preserve">Como usuario Administrador quiero visualizar la tabla de ofertas automáticas definidas en el layout de Prospección para ofrecer los créditos.  </w:t>
      </w:r>
    </w:p>
    <w:p w14:paraId="7A266BBC" w14:textId="77777777" w:rsidR="008A4BCF" w:rsidRPr="00632CA8" w:rsidRDefault="008A4BCF" w:rsidP="00097661"/>
    <w:p w14:paraId="2F000CD9" w14:textId="77777777" w:rsidR="008F0C2D" w:rsidRPr="00632CA8" w:rsidRDefault="008F0C2D" w:rsidP="00097661">
      <w:r w:rsidRPr="00632CA8">
        <w:t>La pantalla muestra:</w:t>
      </w:r>
    </w:p>
    <w:p w14:paraId="2FF9BCEC" w14:textId="77777777" w:rsidR="008F0C2D" w:rsidRPr="00632CA8" w:rsidRDefault="008F0C2D" w:rsidP="00097661"/>
    <w:p w14:paraId="1AD16647" w14:textId="77777777" w:rsidR="008F0C2D" w:rsidRPr="00632CA8" w:rsidRDefault="008F0C2D" w:rsidP="00097661">
      <w:r w:rsidRPr="00632CA8">
        <w:rPr>
          <w:noProof/>
          <w:lang w:val="es-MX" w:eastAsia="es-MX"/>
        </w:rPr>
        <w:drawing>
          <wp:inline distT="0" distB="0" distL="0" distR="0" wp14:anchorId="01F9BC47" wp14:editId="64B8A3B7">
            <wp:extent cx="5400000" cy="1236753"/>
            <wp:effectExtent l="0" t="0" r="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36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D82A3" w14:textId="77777777" w:rsidR="008F0C2D" w:rsidRPr="00632CA8" w:rsidRDefault="008F0C2D" w:rsidP="00097661"/>
    <w:p w14:paraId="2E99A70B" w14:textId="77777777" w:rsidR="00AE30F9" w:rsidRPr="00632CA8" w:rsidRDefault="00AE30F9" w:rsidP="00AE30F9">
      <w:r w:rsidRPr="00632CA8">
        <w:t>La tabla</w:t>
      </w:r>
      <w:r w:rsidR="00097661" w:rsidRPr="00632CA8">
        <w:t xml:space="preserve"> Automática</w:t>
      </w:r>
      <w:r w:rsidRPr="00632CA8">
        <w:t xml:space="preserve"> muestra lo siguiente:</w:t>
      </w:r>
    </w:p>
    <w:p w14:paraId="57AA2657" w14:textId="77777777" w:rsidR="00AE30F9" w:rsidRPr="00632CA8" w:rsidRDefault="00AE30F9" w:rsidP="00AE30F9"/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20" w:firstRow="1" w:lastRow="0" w:firstColumn="0" w:lastColumn="0" w:noHBand="0" w:noVBand="1"/>
      </w:tblPr>
      <w:tblGrid>
        <w:gridCol w:w="1838"/>
        <w:gridCol w:w="7000"/>
      </w:tblGrid>
      <w:tr w:rsidR="00AE30F9" w:rsidRPr="00632CA8" w14:paraId="0E76759E" w14:textId="77777777" w:rsidTr="00111DAE">
        <w:trPr>
          <w:trHeight w:val="300"/>
        </w:trPr>
        <w:tc>
          <w:tcPr>
            <w:tcW w:w="1838" w:type="dxa"/>
            <w:shd w:val="clear" w:color="auto" w:fill="A6A6A6" w:themeFill="background1" w:themeFillShade="A6"/>
            <w:noWrap/>
          </w:tcPr>
          <w:p w14:paraId="358DAD2D" w14:textId="77777777" w:rsidR="00AE30F9" w:rsidRPr="00632CA8" w:rsidRDefault="00AE30F9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lastRenderedPageBreak/>
              <w:t>Columna</w:t>
            </w:r>
          </w:p>
        </w:tc>
        <w:tc>
          <w:tcPr>
            <w:tcW w:w="7000" w:type="dxa"/>
            <w:shd w:val="clear" w:color="auto" w:fill="A6A6A6" w:themeFill="background1" w:themeFillShade="A6"/>
          </w:tcPr>
          <w:p w14:paraId="17395B76" w14:textId="77777777" w:rsidR="00AE30F9" w:rsidRPr="00632CA8" w:rsidRDefault="00AE30F9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 w:rsidR="00380871" w:rsidRPr="00632CA8" w14:paraId="6E900E06" w14:textId="77777777" w:rsidTr="00111DAE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718AE744" w14:textId="77777777" w:rsidR="00380871" w:rsidRPr="00632CA8" w:rsidRDefault="00380871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Radio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button</w:t>
            </w:r>
            <w:proofErr w:type="spellEnd"/>
          </w:p>
        </w:tc>
        <w:tc>
          <w:tcPr>
            <w:tcW w:w="7000" w:type="dxa"/>
          </w:tcPr>
          <w:p w14:paraId="78D716BB" w14:textId="77777777" w:rsidR="00380871" w:rsidRPr="00632CA8" w:rsidRDefault="00380871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 w:rsidR="00380871" w:rsidRPr="00632CA8" w14:paraId="0D2B24A2" w14:textId="77777777" w:rsidTr="00111DAE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2776F364" w14:textId="77777777" w:rsidR="00380871" w:rsidRPr="00632CA8" w:rsidRDefault="00380871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No. </w:t>
            </w:r>
          </w:p>
        </w:tc>
        <w:tc>
          <w:tcPr>
            <w:tcW w:w="7000" w:type="dxa"/>
          </w:tcPr>
          <w:p w14:paraId="19641CDF" w14:textId="77777777" w:rsidR="00380871" w:rsidRPr="00632CA8" w:rsidRDefault="00380871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Número de oferta que se le puede ofrecer al </w:t>
            </w:r>
            <w:r w:rsidR="00B173C7" w:rsidRPr="00632CA8">
              <w:rPr>
                <w:rFonts w:cs="Arial"/>
                <w:color w:val="000000"/>
                <w:szCs w:val="22"/>
                <w:lang w:val="es-MX" w:eastAsia="es-MX"/>
              </w:rPr>
              <w:t>prospecto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.</w:t>
            </w:r>
          </w:p>
          <w:p w14:paraId="30B44CD0" w14:textId="77777777" w:rsidR="00380871" w:rsidRPr="00632CA8" w:rsidRDefault="00380871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0FF38B13" w14:textId="77777777" w:rsidR="00380871" w:rsidRPr="00632CA8" w:rsidRDefault="00380871" w:rsidP="00111DAE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En el </w:t>
            </w:r>
            <w:r w:rsidRPr="00632CA8">
              <w:t xml:space="preserve">layout de Prospección se pueden agregar hasta 4 ofertas automáticas las cuales se indican con el </w:t>
            </w:r>
            <w:r w:rsidR="00111DAE" w:rsidRPr="00632CA8">
              <w:t>valor</w:t>
            </w:r>
            <w:r w:rsidRPr="00632CA8">
              <w:t xml:space="preserve"> del campo. </w:t>
            </w:r>
          </w:p>
        </w:tc>
      </w:tr>
      <w:tr w:rsidR="00AE30F9" w:rsidRPr="00632CA8" w14:paraId="7AE93613" w14:textId="77777777" w:rsidTr="00111DAE">
        <w:trPr>
          <w:trHeight w:val="300"/>
        </w:trPr>
        <w:tc>
          <w:tcPr>
            <w:tcW w:w="1838" w:type="dxa"/>
            <w:shd w:val="clear" w:color="auto" w:fill="auto"/>
            <w:noWrap/>
            <w:hideMark/>
          </w:tcPr>
          <w:p w14:paraId="4B290E54" w14:textId="77777777" w:rsidR="00AE30F9" w:rsidRPr="00632CA8" w:rsidRDefault="00AE30F9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7000" w:type="dxa"/>
          </w:tcPr>
          <w:p w14:paraId="01177E31" w14:textId="77777777" w:rsidR="00216D0C" w:rsidRPr="00632CA8" w:rsidRDefault="00216D0C" w:rsidP="00AE30F9">
            <w:pPr>
              <w:jc w:val="left"/>
            </w:pPr>
            <w:r w:rsidRPr="00632CA8">
              <w:t>Muestra el valor de las variables:</w:t>
            </w:r>
          </w:p>
          <w:p w14:paraId="7D50D0D3" w14:textId="77777777" w:rsidR="00216D0C" w:rsidRPr="00632CA8" w:rsidRDefault="00216D0C" w:rsidP="00AE30F9">
            <w:pPr>
              <w:jc w:val="left"/>
            </w:pPr>
          </w:p>
          <w:p w14:paraId="2068233F" w14:textId="77777777" w:rsidR="00216D0C" w:rsidRPr="00632CA8" w:rsidRDefault="00216D0C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Monto oferta automatica_1</w:t>
            </w:r>
          </w:p>
          <w:p w14:paraId="561CD8D0" w14:textId="77777777" w:rsidR="00216D0C" w:rsidRPr="00632CA8" w:rsidRDefault="00216D0C" w:rsidP="00216D0C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Monto oferta automatica_2</w:t>
            </w:r>
          </w:p>
          <w:p w14:paraId="2BB694DB" w14:textId="77777777" w:rsidR="00216D0C" w:rsidRPr="00632CA8" w:rsidRDefault="00216D0C" w:rsidP="00216D0C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Monto oferta automatica_3</w:t>
            </w:r>
          </w:p>
          <w:p w14:paraId="1679619D" w14:textId="77777777" w:rsidR="00216D0C" w:rsidRPr="00632CA8" w:rsidRDefault="00216D0C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Monto oferta automatica_4</w:t>
            </w:r>
          </w:p>
          <w:p w14:paraId="49A28586" w14:textId="77777777" w:rsidR="00216D0C" w:rsidRPr="00632CA8" w:rsidRDefault="00216D0C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AE30F9" w:rsidRPr="00632CA8" w14:paraId="0BA2843D" w14:textId="77777777" w:rsidTr="00111DAE">
        <w:trPr>
          <w:trHeight w:val="300"/>
        </w:trPr>
        <w:tc>
          <w:tcPr>
            <w:tcW w:w="1838" w:type="dxa"/>
            <w:shd w:val="clear" w:color="auto" w:fill="auto"/>
            <w:noWrap/>
            <w:hideMark/>
          </w:tcPr>
          <w:p w14:paraId="5FCC7348" w14:textId="77777777" w:rsidR="00AE30F9" w:rsidRPr="00632CA8" w:rsidRDefault="00AE30F9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7000" w:type="dxa"/>
          </w:tcPr>
          <w:p w14:paraId="416F7F14" w14:textId="77777777" w:rsidR="00111DAE" w:rsidRPr="00632CA8" w:rsidRDefault="00111DAE" w:rsidP="00111DAE">
            <w:pPr>
              <w:jc w:val="left"/>
            </w:pPr>
            <w:r w:rsidRPr="00632CA8">
              <w:t>Muestra el valor de las variables:</w:t>
            </w:r>
          </w:p>
          <w:p w14:paraId="6D6AE7A6" w14:textId="77777777" w:rsidR="00111DAE" w:rsidRPr="00632CA8" w:rsidRDefault="00111DAE" w:rsidP="00111DAE">
            <w:pPr>
              <w:jc w:val="left"/>
            </w:pPr>
          </w:p>
          <w:p w14:paraId="3945ACCA" w14:textId="77777777" w:rsidR="00111DAE" w:rsidRPr="00632CA8" w:rsidRDefault="00111DAE" w:rsidP="00111DAE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automatica_1</w:t>
            </w:r>
          </w:p>
          <w:p w14:paraId="410280FF" w14:textId="77777777" w:rsidR="00111DAE" w:rsidRPr="00632CA8" w:rsidRDefault="00111DAE" w:rsidP="00111DAE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automatica_2</w:t>
            </w:r>
          </w:p>
          <w:p w14:paraId="181B98A5" w14:textId="77777777" w:rsidR="00111DAE" w:rsidRPr="00632CA8" w:rsidRDefault="00111DAE" w:rsidP="00111DAE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automatica_3</w:t>
            </w:r>
          </w:p>
          <w:p w14:paraId="75BBBBE5" w14:textId="77777777" w:rsidR="00111DAE" w:rsidRPr="00632CA8" w:rsidRDefault="00111DAE" w:rsidP="00111DAE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automatica_4</w:t>
            </w:r>
          </w:p>
          <w:p w14:paraId="3E2424BF" w14:textId="77777777" w:rsidR="00AE30F9" w:rsidRPr="00632CA8" w:rsidRDefault="00AE30F9" w:rsidP="00380871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AE30F9" w:rsidRPr="00632CA8" w14:paraId="7362A119" w14:textId="77777777" w:rsidTr="00111DAE">
        <w:trPr>
          <w:trHeight w:val="300"/>
        </w:trPr>
        <w:tc>
          <w:tcPr>
            <w:tcW w:w="1838" w:type="dxa"/>
            <w:shd w:val="clear" w:color="auto" w:fill="auto"/>
            <w:noWrap/>
            <w:hideMark/>
          </w:tcPr>
          <w:p w14:paraId="74B7CB42" w14:textId="77777777" w:rsidR="00AE30F9" w:rsidRPr="00632CA8" w:rsidRDefault="00AE30F9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7000" w:type="dxa"/>
          </w:tcPr>
          <w:p w14:paraId="49FD9E88" w14:textId="77777777" w:rsidR="00111DAE" w:rsidRPr="00632CA8" w:rsidRDefault="00111DAE" w:rsidP="00111DAE">
            <w:pPr>
              <w:jc w:val="left"/>
            </w:pPr>
            <w:r w:rsidRPr="00632CA8">
              <w:t>Muestra el valor de las variables:</w:t>
            </w:r>
          </w:p>
          <w:p w14:paraId="21B7B57A" w14:textId="77777777" w:rsidR="00111DAE" w:rsidRPr="00632CA8" w:rsidRDefault="00111DAE" w:rsidP="00111DAE">
            <w:pPr>
              <w:jc w:val="left"/>
            </w:pPr>
          </w:p>
          <w:p w14:paraId="1FB9DCA5" w14:textId="77777777" w:rsidR="00111DAE" w:rsidRPr="00632CA8" w:rsidRDefault="00111DAE" w:rsidP="00111DAE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Tasa oferta automatica_1</w:t>
            </w:r>
          </w:p>
          <w:p w14:paraId="385258D2" w14:textId="77777777" w:rsidR="00111DAE" w:rsidRPr="00632CA8" w:rsidRDefault="00111DAE" w:rsidP="00111DAE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Tasa oferta automatica_2</w:t>
            </w:r>
          </w:p>
          <w:p w14:paraId="4A263094" w14:textId="77777777" w:rsidR="00111DAE" w:rsidRPr="00632CA8" w:rsidRDefault="00111DAE" w:rsidP="00111DAE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Tasa oferta automatica_3</w:t>
            </w:r>
          </w:p>
          <w:p w14:paraId="362271C3" w14:textId="77777777" w:rsidR="00111DAE" w:rsidRPr="00632CA8" w:rsidRDefault="00111DAE" w:rsidP="00111DAE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Tasa oferta automatica_4</w:t>
            </w:r>
          </w:p>
          <w:p w14:paraId="62731111" w14:textId="77777777" w:rsidR="00AE30F9" w:rsidRPr="00632CA8" w:rsidRDefault="00AE30F9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AE30F9" w:rsidRPr="00632CA8" w14:paraId="07A95EC4" w14:textId="77777777" w:rsidTr="00111DAE">
        <w:trPr>
          <w:trHeight w:val="300"/>
        </w:trPr>
        <w:tc>
          <w:tcPr>
            <w:tcW w:w="1838" w:type="dxa"/>
            <w:shd w:val="clear" w:color="auto" w:fill="auto"/>
            <w:noWrap/>
            <w:hideMark/>
          </w:tcPr>
          <w:p w14:paraId="29CB39D0" w14:textId="77777777" w:rsidR="00AE30F9" w:rsidRPr="00632CA8" w:rsidRDefault="00AE30F9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7000" w:type="dxa"/>
          </w:tcPr>
          <w:p w14:paraId="7475B29B" w14:textId="77777777" w:rsidR="00111DAE" w:rsidRPr="00632CA8" w:rsidRDefault="00111DAE" w:rsidP="00111DAE">
            <w:pPr>
              <w:jc w:val="left"/>
            </w:pPr>
            <w:r w:rsidRPr="00632CA8">
              <w:t>Muestra el valor de las variables:</w:t>
            </w:r>
          </w:p>
          <w:p w14:paraId="6251E08A" w14:textId="77777777" w:rsidR="00111DAE" w:rsidRPr="00632CA8" w:rsidRDefault="00111DAE" w:rsidP="00111DAE">
            <w:pPr>
              <w:jc w:val="left"/>
            </w:pPr>
          </w:p>
          <w:p w14:paraId="7A1FEE43" w14:textId="77777777" w:rsidR="00111DAE" w:rsidRPr="00632CA8" w:rsidRDefault="00A94CFB" w:rsidP="00111DAE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Pago </w:t>
            </w:r>
            <w:r w:rsidR="00111DAE" w:rsidRPr="00632CA8">
              <w:rPr>
                <w:rFonts w:cs="Arial"/>
                <w:color w:val="000000"/>
                <w:szCs w:val="22"/>
                <w:lang w:val="es-MX" w:eastAsia="es-MX"/>
              </w:rPr>
              <w:t>oferta automatica_1</w:t>
            </w:r>
          </w:p>
          <w:p w14:paraId="36048244" w14:textId="77777777" w:rsidR="00111DAE" w:rsidRPr="00632CA8" w:rsidRDefault="00A94CFB" w:rsidP="00111DAE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  <w:r w:rsidR="00111DAE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oferta automatica_2</w:t>
            </w:r>
          </w:p>
          <w:p w14:paraId="66064357" w14:textId="77777777" w:rsidR="00111DAE" w:rsidRPr="00632CA8" w:rsidRDefault="00A94CFB" w:rsidP="00111DAE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Pago </w:t>
            </w:r>
            <w:r w:rsidR="00111DAE" w:rsidRPr="00632CA8">
              <w:rPr>
                <w:rFonts w:cs="Arial"/>
                <w:color w:val="000000"/>
                <w:szCs w:val="22"/>
                <w:lang w:val="es-MX" w:eastAsia="es-MX"/>
              </w:rPr>
              <w:t>oferta automatica_3</w:t>
            </w:r>
          </w:p>
          <w:p w14:paraId="19525C3D" w14:textId="77777777" w:rsidR="00AE30F9" w:rsidRPr="00632CA8" w:rsidRDefault="00A94CFB" w:rsidP="00AE30F9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Pago </w:t>
            </w:r>
            <w:r w:rsidR="00111DAE" w:rsidRPr="00632CA8">
              <w:rPr>
                <w:rFonts w:cs="Arial"/>
                <w:color w:val="000000"/>
                <w:szCs w:val="22"/>
                <w:lang w:val="es-MX" w:eastAsia="es-MX"/>
              </w:rPr>
              <w:t>oferta automatica_4</w:t>
            </w:r>
          </w:p>
        </w:tc>
      </w:tr>
    </w:tbl>
    <w:p w14:paraId="07A52713" w14:textId="77777777" w:rsidR="00AE30F9" w:rsidRPr="00632CA8" w:rsidRDefault="00AE30F9" w:rsidP="00AE30F9"/>
    <w:p w14:paraId="65D8BB46" w14:textId="77777777" w:rsidR="00AE30F9" w:rsidRPr="00632CA8" w:rsidRDefault="00380871" w:rsidP="00AE30F9">
      <w:r w:rsidRPr="00632CA8">
        <w:t xml:space="preserve">Nota: Cuando las variables de la oferta automática se encuentren vacías, la tabla se llenará únicamente con el número de ofertas que contenga el Layout de Prospección. </w:t>
      </w:r>
    </w:p>
    <w:p w14:paraId="46954F2F" w14:textId="77777777" w:rsidR="00380871" w:rsidRPr="00632CA8" w:rsidRDefault="00380871" w:rsidP="00AE30F9"/>
    <w:p w14:paraId="690BA759" w14:textId="77777777" w:rsidR="00AE30F9" w:rsidRPr="00632CA8" w:rsidRDefault="00380871" w:rsidP="00AE30F9">
      <w:r w:rsidRPr="00632CA8">
        <w:t>Ejemplo:</w:t>
      </w:r>
    </w:p>
    <w:p w14:paraId="7F1FE309" w14:textId="77777777" w:rsidR="00AE30F9" w:rsidRPr="00632CA8" w:rsidRDefault="00AE30F9" w:rsidP="00AE30F9"/>
    <w:p w14:paraId="0555CB15" w14:textId="77777777" w:rsidR="00AE30F9" w:rsidRPr="00632CA8" w:rsidRDefault="007F7B25" w:rsidP="00AE30F9">
      <w:r w:rsidRPr="00632CA8">
        <w:rPr>
          <w:noProof/>
          <w:lang w:val="es-MX" w:eastAsia="es-MX"/>
        </w:rPr>
        <w:drawing>
          <wp:inline distT="0" distB="0" distL="0" distR="0" wp14:anchorId="1A6D9EF8" wp14:editId="7A784165">
            <wp:extent cx="5400000" cy="896228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96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C8D04" w14:textId="77777777" w:rsidR="004E19A9" w:rsidRPr="00632CA8" w:rsidRDefault="004E19A9" w:rsidP="00AE30F9"/>
    <w:p w14:paraId="449AA89F" w14:textId="77777777" w:rsidR="004E19A9" w:rsidRPr="00632CA8" w:rsidRDefault="004E19A9" w:rsidP="004E19A9">
      <w:r w:rsidRPr="00632CA8">
        <w:lastRenderedPageBreak/>
        <w:t>Adicional muestra la opción para una Nueva Oferta:</w:t>
      </w:r>
    </w:p>
    <w:p w14:paraId="7C43B140" w14:textId="77777777" w:rsidR="008F0C2D" w:rsidRPr="00632CA8" w:rsidRDefault="008F0C2D" w:rsidP="00AE30F9"/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20" w:firstRow="1" w:lastRow="0" w:firstColumn="0" w:lastColumn="0" w:noHBand="0" w:noVBand="1"/>
      </w:tblPr>
      <w:tblGrid>
        <w:gridCol w:w="1838"/>
        <w:gridCol w:w="7000"/>
      </w:tblGrid>
      <w:tr w:rsidR="008F0C2D" w:rsidRPr="00632CA8" w14:paraId="5003EBD9" w14:textId="77777777" w:rsidTr="004B121B">
        <w:trPr>
          <w:trHeight w:val="300"/>
        </w:trPr>
        <w:tc>
          <w:tcPr>
            <w:tcW w:w="1838" w:type="dxa"/>
            <w:shd w:val="clear" w:color="auto" w:fill="A6A6A6" w:themeFill="background1" w:themeFillShade="A6"/>
            <w:noWrap/>
          </w:tcPr>
          <w:p w14:paraId="4BF3EE1E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  <w:tc>
          <w:tcPr>
            <w:tcW w:w="7000" w:type="dxa"/>
            <w:shd w:val="clear" w:color="auto" w:fill="A6A6A6" w:themeFill="background1" w:themeFillShade="A6"/>
          </w:tcPr>
          <w:p w14:paraId="6802D721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 w:rsidR="008F0C2D" w:rsidRPr="00632CA8" w14:paraId="004B5B55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417BBC06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Radio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button</w:t>
            </w:r>
            <w:proofErr w:type="spellEnd"/>
          </w:p>
        </w:tc>
        <w:tc>
          <w:tcPr>
            <w:tcW w:w="7000" w:type="dxa"/>
          </w:tcPr>
          <w:p w14:paraId="42E90400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 w:rsidR="008F0C2D" w:rsidRPr="00632CA8" w14:paraId="3A532BAF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65FB6B7F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No. </w:t>
            </w:r>
          </w:p>
        </w:tc>
        <w:tc>
          <w:tcPr>
            <w:tcW w:w="7000" w:type="dxa"/>
          </w:tcPr>
          <w:p w14:paraId="7957DA00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Muestra la etiqueta “Nueva oferta”</w:t>
            </w:r>
          </w:p>
        </w:tc>
      </w:tr>
      <w:tr w:rsidR="008F0C2D" w:rsidRPr="00632CA8" w14:paraId="12DD62F5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23BFB1D1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7000" w:type="dxa"/>
          </w:tcPr>
          <w:p w14:paraId="0C155F38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Campo de captura en el cual el usuario puede capturar únicamente montos.</w:t>
            </w:r>
          </w:p>
          <w:p w14:paraId="2AF294FA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374A060D" w14:textId="77777777" w:rsidR="008F0C2D" w:rsidRPr="00632CA8" w:rsidRDefault="008F0C2D" w:rsidP="004B121B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El campo permite la captura de montos menores al monto mayor de la Variable </w:t>
            </w:r>
            <w:r w:rsidRPr="00632CA8">
              <w:rPr>
                <w:rFonts w:cs="Arial"/>
                <w:b/>
                <w:color w:val="000000"/>
                <w:szCs w:val="22"/>
                <w:lang w:val="es-MX" w:eastAsia="es-MX"/>
              </w:rPr>
              <w:t>Monto oferta automática_#</w:t>
            </w:r>
            <w:r w:rsidRPr="00632CA8">
              <w:rPr>
                <w:b/>
              </w:rPr>
              <w:t xml:space="preserve"> </w:t>
            </w:r>
            <w:r w:rsidRPr="00632CA8">
              <w:t>del layout de Prospección.</w:t>
            </w:r>
          </w:p>
          <w:p w14:paraId="2DD6E249" w14:textId="77777777" w:rsidR="008F0C2D" w:rsidRPr="00632CA8" w:rsidRDefault="008F0C2D" w:rsidP="004B121B">
            <w:pPr>
              <w:jc w:val="left"/>
            </w:pPr>
          </w:p>
          <w:p w14:paraId="27B3E1E3" w14:textId="77777777" w:rsidR="008F0C2D" w:rsidRPr="00632CA8" w:rsidRDefault="008F0C2D" w:rsidP="004B121B">
            <w:pPr>
              <w:jc w:val="left"/>
            </w:pPr>
            <w:r w:rsidRPr="00632CA8">
              <w:t>El campo no permite cantidades menores a $ 5,000.00, en caso que esto ocurra muestra mensaje:</w:t>
            </w:r>
          </w:p>
          <w:p w14:paraId="3AED935D" w14:textId="77777777" w:rsidR="008F0C2D" w:rsidRPr="00632CA8" w:rsidRDefault="008F0C2D" w:rsidP="004B121B">
            <w:pPr>
              <w:jc w:val="left"/>
            </w:pPr>
          </w:p>
          <w:p w14:paraId="473B1EB7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“El monto dispuesto, no puede ser menor a $5,000.00.”</w:t>
            </w:r>
          </w:p>
          <w:p w14:paraId="42163AB5" w14:textId="77777777" w:rsidR="00032E69" w:rsidRPr="00632CA8" w:rsidRDefault="00032E69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69D6FEA1" w14:textId="77777777" w:rsidR="00032E69" w:rsidRPr="00632CA8" w:rsidRDefault="00032E69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Esta validación debe ocurrir al momento de seleccionar la opción “Guardar” y/o al seleccionar el catálogo “No. De Pagos”. </w:t>
            </w:r>
          </w:p>
          <w:p w14:paraId="77F34E43" w14:textId="77777777" w:rsidR="00D8337A" w:rsidRPr="00632CA8" w:rsidRDefault="00D8337A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4C0E5022" w14:textId="77777777" w:rsidR="00D8337A" w:rsidRPr="00632CA8" w:rsidRDefault="00D8337A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Campo obligatorio.</w:t>
            </w:r>
          </w:p>
          <w:p w14:paraId="5C25027D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8F0C2D" w:rsidRPr="00632CA8" w14:paraId="56D1A23E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522A19E9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7000" w:type="dxa"/>
          </w:tcPr>
          <w:p w14:paraId="3430CF5F" w14:textId="77777777" w:rsidR="008F0C2D" w:rsidRPr="00632CA8" w:rsidRDefault="00454B03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Catálogo seleccionable con los valores de las variables:</w:t>
            </w:r>
          </w:p>
          <w:p w14:paraId="4F902D2D" w14:textId="77777777" w:rsidR="00454B03" w:rsidRPr="00632CA8" w:rsidRDefault="00454B03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692203FE" w14:textId="77777777" w:rsidR="00454B03" w:rsidRPr="00632CA8" w:rsidRDefault="00B01875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</w:t>
            </w:r>
            <w:r w:rsidR="00454B03" w:rsidRPr="00632CA8">
              <w:rPr>
                <w:rFonts w:cs="Arial"/>
                <w:color w:val="000000"/>
                <w:szCs w:val="22"/>
                <w:lang w:val="es-MX" w:eastAsia="es-MX"/>
              </w:rPr>
              <w:t>_1</w:t>
            </w:r>
          </w:p>
          <w:p w14:paraId="59000FA6" w14:textId="77777777" w:rsidR="00454B03" w:rsidRPr="00632CA8" w:rsidRDefault="00B01875" w:rsidP="00454B03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</w:t>
            </w:r>
            <w:r w:rsidR="00454B03" w:rsidRPr="00632CA8">
              <w:rPr>
                <w:rFonts w:cs="Arial"/>
                <w:color w:val="000000"/>
                <w:szCs w:val="22"/>
                <w:lang w:val="es-MX" w:eastAsia="es-MX"/>
              </w:rPr>
              <w:t>_2</w:t>
            </w:r>
          </w:p>
          <w:p w14:paraId="72652E1D" w14:textId="77777777" w:rsidR="00454B03" w:rsidRPr="00632CA8" w:rsidRDefault="00B01875" w:rsidP="00454B03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</w:t>
            </w:r>
            <w:r w:rsidR="00454B03" w:rsidRPr="00632CA8">
              <w:rPr>
                <w:rFonts w:cs="Arial"/>
                <w:color w:val="000000"/>
                <w:szCs w:val="22"/>
                <w:lang w:val="es-MX" w:eastAsia="es-MX"/>
              </w:rPr>
              <w:t>_3</w:t>
            </w:r>
          </w:p>
          <w:p w14:paraId="2EA7146F" w14:textId="77777777" w:rsidR="00454B03" w:rsidRPr="00632CA8" w:rsidRDefault="00B01875" w:rsidP="00B01875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</w:t>
            </w:r>
            <w:r w:rsidR="00454B03" w:rsidRPr="00632CA8">
              <w:rPr>
                <w:rFonts w:cs="Arial"/>
                <w:color w:val="000000"/>
                <w:szCs w:val="22"/>
                <w:lang w:val="es-MX" w:eastAsia="es-MX"/>
              </w:rPr>
              <w:t>_4</w:t>
            </w:r>
          </w:p>
          <w:p w14:paraId="5AC7B094" w14:textId="77777777" w:rsidR="009565BF" w:rsidRPr="00632CA8" w:rsidRDefault="009565BF" w:rsidP="00B01875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39CDF7D5" w14:textId="77777777" w:rsidR="009565BF" w:rsidRPr="00632CA8" w:rsidRDefault="009565BF" w:rsidP="00B01875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Catálogo obligatorio. </w:t>
            </w:r>
          </w:p>
          <w:p w14:paraId="2DA96698" w14:textId="77777777" w:rsidR="00032E69" w:rsidRPr="00632CA8" w:rsidRDefault="00032E69" w:rsidP="00B01875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</w:t>
            </w:r>
          </w:p>
        </w:tc>
      </w:tr>
      <w:tr w:rsidR="008F0C2D" w:rsidRPr="00632CA8" w14:paraId="73C8D7E3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434A1A3C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7000" w:type="dxa"/>
          </w:tcPr>
          <w:p w14:paraId="0CDD575A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La tasa se muestra en relación a la selección del catálogo número de pagos.</w:t>
            </w:r>
          </w:p>
          <w:p w14:paraId="226CCC39" w14:textId="77777777" w:rsidR="008F0C2D" w:rsidRPr="00632CA8" w:rsidRDefault="008F0C2D" w:rsidP="003F72FF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42E366D9" w14:textId="77777777" w:rsidR="003F72FF" w:rsidRPr="00632CA8" w:rsidRDefault="003F72FF" w:rsidP="003F72FF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Cuando opc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ión de catálogo No. De Pagos = No. de pagos oferta automatica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_1 entonces, se asign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a el valor de la variable Tasa oferta  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utomatica_1.</w:t>
            </w:r>
          </w:p>
          <w:p w14:paraId="28ED58E4" w14:textId="77777777" w:rsidR="003F72FF" w:rsidRPr="00632CA8" w:rsidRDefault="003F72FF" w:rsidP="003F72FF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3477F64D" w14:textId="77777777" w:rsidR="003F72FF" w:rsidRPr="00632CA8" w:rsidRDefault="003F72FF" w:rsidP="003F72FF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Cuando opción de catálogo No. De Pagos = 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_2 entonces, se asigna el valor de la variable Tasa 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oferta  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utomatica_2</w:t>
            </w:r>
          </w:p>
          <w:p w14:paraId="7930A8C8" w14:textId="77777777" w:rsidR="003F72FF" w:rsidRPr="00632CA8" w:rsidRDefault="003F72FF" w:rsidP="003F72FF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5AC8056E" w14:textId="77777777" w:rsidR="003F72FF" w:rsidRPr="00632CA8" w:rsidRDefault="003F72FF" w:rsidP="003F72FF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Cuando opción de catálogo No. De Pagos = 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_3 entonces, se asigna el valor de la variable Tasa 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o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ferta  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utomatica_3.</w:t>
            </w:r>
          </w:p>
          <w:p w14:paraId="468521B4" w14:textId="77777777" w:rsidR="003F72FF" w:rsidRPr="00632CA8" w:rsidRDefault="003F72FF" w:rsidP="003F72FF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7C6AE0EF" w14:textId="77777777" w:rsidR="003F72FF" w:rsidRPr="00632CA8" w:rsidRDefault="003F72FF" w:rsidP="003F72FF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lastRenderedPageBreak/>
              <w:t xml:space="preserve">Cuando opción de catálogo No. De Pagos = 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automatica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_4 entonces, se asigna el valor de la variable Tasa 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o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ferta  </w:t>
            </w:r>
            <w:r w:rsidR="00B01875" w:rsidRPr="00632CA8">
              <w:rPr>
                <w:rFonts w:cs="Arial"/>
                <w:color w:val="000000"/>
                <w:szCs w:val="22"/>
                <w:lang w:val="es-MX" w:eastAsia="es-MX"/>
              </w:rPr>
              <w:t>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utomatica_4.</w:t>
            </w:r>
          </w:p>
          <w:p w14:paraId="2B443C44" w14:textId="77777777" w:rsidR="003F72FF" w:rsidRPr="00632CA8" w:rsidRDefault="003F72FF" w:rsidP="003F72FF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8F0C2D" w:rsidRPr="00632CA8" w14:paraId="0F768417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7B0F21D6" w14:textId="77777777" w:rsidR="008F0C2D" w:rsidRPr="00632CA8" w:rsidRDefault="008F0C2D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7000" w:type="dxa"/>
          </w:tcPr>
          <w:p w14:paraId="0E92110C" w14:textId="77777777" w:rsidR="008F0C2D" w:rsidRPr="00632CA8" w:rsidRDefault="008F0C2D" w:rsidP="004B121B">
            <w:r w:rsidRPr="00632CA8">
              <w:t>El cálculo del Pago se obtiene de acuerdo a:</w:t>
            </w:r>
          </w:p>
          <w:p w14:paraId="14A4A80B" w14:textId="77777777" w:rsidR="008F0C2D" w:rsidRPr="00632CA8" w:rsidRDefault="008F0C2D" w:rsidP="004B121B">
            <w:pPr>
              <w:ind w:left="360"/>
            </w:pPr>
          </w:p>
          <w:p w14:paraId="0BCF67B2" w14:textId="77777777" w:rsidR="008F0C2D" w:rsidRPr="00632CA8" w:rsidRDefault="008F0C2D" w:rsidP="004B121B">
            <w:r w:rsidRPr="00632CA8">
              <w:t>Se requiere: Monto, Tasa, No. De Pagos.</w:t>
            </w:r>
          </w:p>
          <w:p w14:paraId="2EC9C5E5" w14:textId="77777777" w:rsidR="008F0C2D" w:rsidRPr="00632CA8" w:rsidRDefault="008F0C2D" w:rsidP="004B121B"/>
          <w:p w14:paraId="0DB9BECE" w14:textId="77777777" w:rsidR="008F0C2D" w:rsidRPr="00632CA8" w:rsidRDefault="008F0C2D" w:rsidP="004B121B">
            <w:r w:rsidRPr="00632CA8">
              <w:t>Frecuencia: su valor es 30</w:t>
            </w:r>
          </w:p>
          <w:p w14:paraId="29D9ABCB" w14:textId="77777777" w:rsidR="008F0C2D" w:rsidRPr="00632CA8" w:rsidRDefault="008F0C2D" w:rsidP="004B121B"/>
          <w:p w14:paraId="1EA0651D" w14:textId="77777777" w:rsidR="008F0C2D" w:rsidRPr="00632CA8" w:rsidRDefault="008F0C2D" w:rsidP="004B121B">
            <w:r w:rsidRPr="00632CA8">
              <w:t>Tasa del periodo: Cálculo (A).</w:t>
            </w:r>
          </w:p>
          <w:p w14:paraId="0A53BF43" w14:textId="77777777" w:rsidR="008F0C2D" w:rsidRPr="00632CA8" w:rsidRDefault="008F0C2D" w:rsidP="004B121B"/>
          <w:p w14:paraId="49DD29E2" w14:textId="77777777" w:rsidR="008F0C2D" w:rsidRPr="00632CA8" w:rsidRDefault="008F0C2D" w:rsidP="004B121B">
            <w:r w:rsidRPr="00632CA8">
              <w:t>Pago: Cálculo (B)</w:t>
            </w:r>
            <w:r w:rsidR="00DF2186" w:rsidRPr="00632CA8">
              <w:t>.</w:t>
            </w:r>
          </w:p>
          <w:p w14:paraId="449C93F3" w14:textId="77777777" w:rsidR="008F0C2D" w:rsidRPr="00632CA8" w:rsidRDefault="008F0C2D" w:rsidP="004B121B"/>
          <w:p w14:paraId="45E4AABE" w14:textId="77777777" w:rsidR="008F0C2D" w:rsidRPr="00632CA8" w:rsidRDefault="008F0C2D" w:rsidP="004B121B">
            <w:r w:rsidRPr="00632CA8">
              <w:t>Por lo tanto, primero se obtiene la Tasa del periodo:</w:t>
            </w:r>
          </w:p>
          <w:p w14:paraId="70771037" w14:textId="77777777" w:rsidR="008F0C2D" w:rsidRPr="00632CA8" w:rsidRDefault="008F0C2D" w:rsidP="004B121B"/>
          <w:p w14:paraId="22B5FBFA" w14:textId="77777777" w:rsidR="008F0C2D" w:rsidRPr="00632CA8" w:rsidRDefault="008F0C2D" w:rsidP="00C0797A">
            <w:pPr>
              <w:pStyle w:val="Prrafodelista"/>
              <w:numPr>
                <w:ilvl w:val="0"/>
                <w:numId w:val="8"/>
              </w:numPr>
            </w:pPr>
            <w:r w:rsidRPr="00632CA8">
              <w:t>Cálculo de Tasa del Periodo:</w:t>
            </w:r>
          </w:p>
          <w:p w14:paraId="3A90722C" w14:textId="77777777" w:rsidR="008F0C2D" w:rsidRPr="00632CA8" w:rsidRDefault="008F0C2D" w:rsidP="004B121B"/>
          <w:p w14:paraId="5278DF58" w14:textId="77777777" w:rsidR="008F0C2D" w:rsidRPr="00632CA8" w:rsidRDefault="008F0C2D" w:rsidP="004B121B">
            <w:pPr>
              <w:rPr>
                <w:rFonts w:ascii="Cambria Math" w:hAnsi="Cambria Math"/>
                <w:u w:val="single"/>
                <w:oMath/>
              </w:rPr>
            </w:pPr>
            <w:r w:rsidRPr="00632CA8">
              <w:t xml:space="preserve">            </w:t>
            </w:r>
            <m:oMath>
              <m:r>
                <w:rPr>
                  <w:rFonts w:ascii="Cambria Math" w:hAnsi="Cambria Math"/>
                </w:rPr>
                <m:t>Tasa del Periodo=</m:t>
              </m:r>
            </m:oMath>
            <w:r w:rsidRPr="00632CA8">
              <w:t xml:space="preserve">   </w:t>
            </w:r>
            <w:r w:rsidRPr="00632CA8">
              <w:rPr>
                <w:u w:val="single"/>
              </w:rPr>
              <w:t xml:space="preserve"> </w:t>
            </w:r>
            <m:oMath>
              <m:r>
                <w:rPr>
                  <w:rFonts w:ascii="Cambria Math" w:hAnsi="Cambria Math"/>
                  <w:u w:val="single"/>
                </w:rPr>
                <m:t xml:space="preserve"> Tasa x 1.16__</m:t>
              </m:r>
            </m:oMath>
          </w:p>
          <w:p w14:paraId="021D1940" w14:textId="77777777" w:rsidR="008F0C2D" w:rsidRPr="00632CA8" w:rsidRDefault="008F0C2D" w:rsidP="004B121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  360  x  Frecuencia </m:t>
                </m:r>
              </m:oMath>
            </m:oMathPara>
          </w:p>
          <w:p w14:paraId="315E5D67" w14:textId="77777777" w:rsidR="008F0C2D" w:rsidRPr="00632CA8" w:rsidRDefault="008F0C2D" w:rsidP="004B121B"/>
          <w:p w14:paraId="0C321842" w14:textId="77777777" w:rsidR="008F0C2D" w:rsidRPr="00632CA8" w:rsidRDefault="008F0C2D" w:rsidP="004B121B">
            <w:r w:rsidRPr="00632CA8">
              <w:t>Entonces, se obtiene el Pago Oferta Automática:</w:t>
            </w:r>
          </w:p>
          <w:p w14:paraId="78D94C4D" w14:textId="77777777" w:rsidR="008F0C2D" w:rsidRPr="00632CA8" w:rsidRDefault="008F0C2D" w:rsidP="004B121B"/>
          <w:p w14:paraId="43512C3F" w14:textId="77777777" w:rsidR="008F0C2D" w:rsidRPr="00632CA8" w:rsidRDefault="008F0C2D" w:rsidP="00C0797A">
            <w:pPr>
              <w:pStyle w:val="Prrafodelista"/>
              <w:numPr>
                <w:ilvl w:val="0"/>
                <w:numId w:val="8"/>
              </w:numPr>
            </w:pPr>
            <w:r w:rsidRPr="00632CA8">
              <w:t>Cálculo de Pago Oferta Automática:</w:t>
            </w:r>
          </w:p>
          <w:p w14:paraId="1C1B338C" w14:textId="77777777" w:rsidR="008F0C2D" w:rsidRPr="00632CA8" w:rsidRDefault="008F0C2D" w:rsidP="004B121B"/>
          <w:p w14:paraId="5A954059" w14:textId="77777777" w:rsidR="00822B0E" w:rsidRPr="00632CA8" w:rsidRDefault="008F0C2D" w:rsidP="004B121B">
            <w:pPr>
              <w:jc w:val="left"/>
              <w:rPr>
                <w:rFonts w:cs="Arial"/>
                <w:sz w:val="20"/>
                <w:szCs w:val="22"/>
              </w:rPr>
            </w:pPr>
            <w:r w:rsidRPr="00632CA8">
              <w:rPr>
                <w:rFonts w:ascii="Cambria Math" w:hAnsi="Cambria Math" w:cs="Arial"/>
                <w:iCs/>
                <w:sz w:val="20"/>
                <w:szCs w:val="22"/>
              </w:rPr>
              <w:t xml:space="preserve">Pago Oferta Automática </w:t>
            </w:r>
            <w:r w:rsidRPr="00632CA8">
              <w:rPr>
                <w:rFonts w:cs="Arial"/>
                <w:sz w:val="20"/>
                <w:szCs w:val="22"/>
              </w:rPr>
              <w:t xml:space="preserve">= </w:t>
            </w:r>
          </w:p>
          <w:p w14:paraId="2AD282E8" w14:textId="77777777" w:rsidR="008F0C2D" w:rsidRPr="00632CA8" w:rsidRDefault="008F0C2D" w:rsidP="004B121B">
            <w:pPr>
              <w:jc w:val="left"/>
              <w:rPr>
                <w:rFonts w:cs="Arial"/>
                <w:szCs w:val="2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 xml:space="preserve">Monto Oferta Automática </m:t>
              </m:r>
            </m:oMath>
            <w:r w:rsidR="00822B0E" w:rsidRPr="00632CA8">
              <w:rPr>
                <w:rFonts w:cs="Arial"/>
                <w:sz w:val="20"/>
              </w:rPr>
              <w:t xml:space="preserve"> x  </w:t>
            </w:r>
            <w:r w:rsidRPr="00632CA8">
              <w:rPr>
                <w:rFonts w:cs="Arial"/>
                <w:sz w:val="20"/>
                <w:szCs w:val="22"/>
                <w:u w:val="single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Arial"/>
                      <w:i/>
                      <w:sz w:val="20"/>
                      <w:szCs w:val="22"/>
                      <w:u w:val="single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0"/>
                      <w:szCs w:val="22"/>
                      <w:u w:val="single"/>
                    </w:rPr>
                    <m:t>Tasa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2"/>
                      <w:u w:val="single"/>
                    </w:rPr>
                    <m:t xml:space="preserve"> </m:t>
                  </m:r>
                  <m:r>
                    <w:rPr>
                      <w:rFonts w:ascii="Cambria Math" w:hAnsi="Cambria Math" w:cs="Arial"/>
                      <w:sz w:val="20"/>
                      <w:szCs w:val="22"/>
                      <w:u w:val="single"/>
                    </w:rPr>
                    <m:t>del Periodo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2"/>
                      <w:u w:val="single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sz w:val="20"/>
                          <w:szCs w:val="22"/>
                          <w:u w:val="single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0"/>
                              <w:szCs w:val="22"/>
                              <w:u w:val="single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2"/>
                              <w:u w:val="single"/>
                            </w:rPr>
                            <m:t>1+</m:t>
                          </m:r>
                          <m:r>
                            <w:rPr>
                              <w:rFonts w:ascii="Cambria Math" w:hAnsi="Cambria Math" w:cs="Arial"/>
                              <w:sz w:val="20"/>
                              <w:szCs w:val="22"/>
                              <w:u w:val="single"/>
                            </w:rPr>
                            <m:t>Tasa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2"/>
                              <w:u w:val="single"/>
                            </w:rPr>
                            <m:t xml:space="preserve"> de periodo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0"/>
                          <w:szCs w:val="22"/>
                          <w:u w:val="single"/>
                        </w:rPr>
                        <m:t>Plazo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0"/>
                  <w:szCs w:val="22"/>
                  <w:u w:val="single"/>
                </w:rPr>
                <m:t xml:space="preserve"> </m:t>
              </m:r>
            </m:oMath>
          </w:p>
          <w:p w14:paraId="68F4B953" w14:textId="77777777" w:rsidR="008F0C2D" w:rsidRPr="00632CA8" w:rsidRDefault="00C0797A" w:rsidP="00822B0E">
            <w:pPr>
              <w:rPr>
                <w:sz w:val="16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Cs w:val="22"/>
                      </w:rPr>
                      <m:t xml:space="preserve">                                         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Cs w:val="22"/>
                          </w:rPr>
                          <m:t>1+Tasa del periodo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szCs w:val="22"/>
                      </w:rPr>
                      <m:t>Plazo-1</m:t>
                    </m:r>
                  </m:sup>
                </m:sSup>
                <m:r>
                  <w:rPr>
                    <w:rFonts w:ascii="Cambria Math" w:hAnsi="Cambria Math" w:cs="Arial"/>
                    <w:szCs w:val="22"/>
                  </w:rPr>
                  <m:t>)</m:t>
                </m:r>
              </m:oMath>
            </m:oMathPara>
          </w:p>
        </w:tc>
      </w:tr>
    </w:tbl>
    <w:p w14:paraId="50B61F27" w14:textId="77777777" w:rsidR="008F0C2D" w:rsidRPr="00632CA8" w:rsidRDefault="008F0C2D" w:rsidP="00AE30F9"/>
    <w:p w14:paraId="75D5E8DE" w14:textId="77777777" w:rsidR="00032E69" w:rsidRPr="00632CA8" w:rsidRDefault="00032E69" w:rsidP="00AE30F9">
      <w:r w:rsidRPr="00632CA8">
        <w:t xml:space="preserve">Cuando la opción “Nueva Oferta” sea seleccionada, el campo Monto y Catálogo No. De Pagos son obligatorios. </w:t>
      </w:r>
    </w:p>
    <w:p w14:paraId="2A53745A" w14:textId="77777777" w:rsidR="000F4C7E" w:rsidRPr="00632CA8" w:rsidRDefault="000F4C7E" w:rsidP="00397640">
      <w:pPr>
        <w:pStyle w:val="Estilo4"/>
      </w:pPr>
      <w:bookmarkStart w:id="21" w:name="_Toc512265228"/>
      <w:r w:rsidRPr="00632CA8">
        <w:t>Tabla de ofertas Máximas.</w:t>
      </w:r>
      <w:bookmarkEnd w:id="21"/>
      <w:r w:rsidRPr="00632CA8">
        <w:t xml:space="preserve"> </w:t>
      </w:r>
    </w:p>
    <w:p w14:paraId="5EA36328" w14:textId="77777777" w:rsidR="000F4C7E" w:rsidRPr="00632CA8" w:rsidRDefault="000F4C7E" w:rsidP="000F4C7E"/>
    <w:p w14:paraId="3D1FD3CB" w14:textId="77777777" w:rsidR="000F4C7E" w:rsidRPr="00632CA8" w:rsidRDefault="000F4C7E" w:rsidP="000F4C7E">
      <w:r w:rsidRPr="00632CA8">
        <w:t xml:space="preserve">Como usuario Administrador quiero visualizar la tabla de ofertas máximas definidas en el layout de Prospección para ofrecer los créditos.  </w:t>
      </w:r>
    </w:p>
    <w:p w14:paraId="090CD98F" w14:textId="77777777" w:rsidR="000F4C7E" w:rsidRPr="00632CA8" w:rsidRDefault="000F4C7E" w:rsidP="000F4C7E"/>
    <w:p w14:paraId="4D02E903" w14:textId="77777777" w:rsidR="000F4C7E" w:rsidRPr="00632CA8" w:rsidRDefault="000F4C7E" w:rsidP="000F4C7E">
      <w:r w:rsidRPr="00632CA8">
        <w:t>La pantalla muestra:</w:t>
      </w:r>
    </w:p>
    <w:p w14:paraId="03B1FC6C" w14:textId="77777777" w:rsidR="000F4C7E" w:rsidRPr="00632CA8" w:rsidRDefault="000F4C7E" w:rsidP="000F4C7E"/>
    <w:p w14:paraId="5E2D7707" w14:textId="77777777" w:rsidR="008F0C2D" w:rsidRPr="00632CA8" w:rsidRDefault="000F4C7E" w:rsidP="00AE30F9">
      <w:r w:rsidRPr="00632CA8">
        <w:rPr>
          <w:noProof/>
          <w:lang w:val="es-MX" w:eastAsia="es-MX"/>
        </w:rPr>
        <w:lastRenderedPageBreak/>
        <w:drawing>
          <wp:inline distT="0" distB="0" distL="0" distR="0" wp14:anchorId="7271AD75" wp14:editId="0E1865C1">
            <wp:extent cx="5400000" cy="1236753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36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C1F70" w14:textId="77777777" w:rsidR="008F0C2D" w:rsidRPr="00632CA8" w:rsidRDefault="008F0C2D" w:rsidP="00AE30F9"/>
    <w:p w14:paraId="4A8EC1A3" w14:textId="77777777" w:rsidR="00707D10" w:rsidRPr="00632CA8" w:rsidRDefault="00707D10" w:rsidP="00707D10">
      <w:r w:rsidRPr="00632CA8">
        <w:t>La tabla Máxima muestra lo siguiente:</w:t>
      </w:r>
    </w:p>
    <w:p w14:paraId="61A75BA9" w14:textId="77777777" w:rsidR="001D2D8B" w:rsidRPr="00632CA8" w:rsidRDefault="001D2D8B" w:rsidP="00707D10"/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20" w:firstRow="1" w:lastRow="0" w:firstColumn="0" w:lastColumn="0" w:noHBand="0" w:noVBand="1"/>
      </w:tblPr>
      <w:tblGrid>
        <w:gridCol w:w="1838"/>
        <w:gridCol w:w="7000"/>
      </w:tblGrid>
      <w:tr w:rsidR="001D2D8B" w:rsidRPr="00632CA8" w14:paraId="32C4093D" w14:textId="77777777" w:rsidTr="004B121B">
        <w:trPr>
          <w:trHeight w:val="300"/>
        </w:trPr>
        <w:tc>
          <w:tcPr>
            <w:tcW w:w="1838" w:type="dxa"/>
            <w:shd w:val="clear" w:color="auto" w:fill="A6A6A6" w:themeFill="background1" w:themeFillShade="A6"/>
            <w:noWrap/>
            <w:vAlign w:val="bottom"/>
          </w:tcPr>
          <w:p w14:paraId="6C744D3D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  <w:tc>
          <w:tcPr>
            <w:tcW w:w="7000" w:type="dxa"/>
            <w:shd w:val="clear" w:color="auto" w:fill="A6A6A6" w:themeFill="background1" w:themeFillShade="A6"/>
          </w:tcPr>
          <w:p w14:paraId="44C41E1D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 w:rsidR="001D2D8B" w:rsidRPr="00632CA8" w14:paraId="03F56C85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  <w:vAlign w:val="bottom"/>
          </w:tcPr>
          <w:p w14:paraId="25A346AC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Radio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button</w:t>
            </w:r>
            <w:proofErr w:type="spellEnd"/>
          </w:p>
        </w:tc>
        <w:tc>
          <w:tcPr>
            <w:tcW w:w="7000" w:type="dxa"/>
          </w:tcPr>
          <w:p w14:paraId="03DB0257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 w:rsidR="001D2D8B" w:rsidRPr="00632CA8" w14:paraId="0047CA6D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  <w:vAlign w:val="bottom"/>
          </w:tcPr>
          <w:p w14:paraId="7950E488" w14:textId="77777777" w:rsidR="001D2D8B" w:rsidRPr="00632CA8" w:rsidRDefault="00653714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</w:t>
            </w:r>
          </w:p>
        </w:tc>
        <w:tc>
          <w:tcPr>
            <w:tcW w:w="7000" w:type="dxa"/>
          </w:tcPr>
          <w:p w14:paraId="2F5C3AC8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Muestra la etiqueta “Incremento</w:t>
            </w:r>
            <w:r w:rsidRPr="00632CA8">
              <w:t xml:space="preserve">. </w:t>
            </w:r>
          </w:p>
        </w:tc>
      </w:tr>
      <w:tr w:rsidR="00DF2186" w:rsidRPr="00632CA8" w14:paraId="0FF8174F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D2D5AD0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7000" w:type="dxa"/>
          </w:tcPr>
          <w:p w14:paraId="3001C5A4" w14:textId="77777777" w:rsidR="00DF2186" w:rsidRPr="00632CA8" w:rsidRDefault="00DF2186" w:rsidP="00DF2186">
            <w:pPr>
              <w:jc w:val="left"/>
            </w:pPr>
            <w:r w:rsidRPr="00632CA8">
              <w:t>Muestra el valor de las variables:</w:t>
            </w:r>
          </w:p>
          <w:p w14:paraId="4F07F1E7" w14:textId="77777777" w:rsidR="00DF2186" w:rsidRPr="00632CA8" w:rsidRDefault="00DF2186" w:rsidP="00DF2186">
            <w:pPr>
              <w:jc w:val="left"/>
            </w:pPr>
          </w:p>
          <w:p w14:paraId="7ED81623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Monto oferta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maxima_1</w:t>
            </w:r>
          </w:p>
          <w:p w14:paraId="42D63A25" w14:textId="77777777" w:rsidR="00DF2186" w:rsidRPr="00632CA8" w:rsidRDefault="00DF2186" w:rsidP="00DF2186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Monto oferta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maxima_2</w:t>
            </w:r>
          </w:p>
          <w:p w14:paraId="2F8179FB" w14:textId="77777777" w:rsidR="00DF2186" w:rsidRPr="00632CA8" w:rsidRDefault="00DF2186" w:rsidP="00DF2186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Monto oferta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maxima_3</w:t>
            </w:r>
          </w:p>
          <w:p w14:paraId="1531522D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Monto oferta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maxima_4</w:t>
            </w:r>
          </w:p>
          <w:p w14:paraId="202A4079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DF2186" w:rsidRPr="00632CA8" w14:paraId="45DCEEAB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BA2F1C3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7000" w:type="dxa"/>
          </w:tcPr>
          <w:p w14:paraId="7521AB4A" w14:textId="77777777" w:rsidR="00DF2186" w:rsidRPr="00632CA8" w:rsidRDefault="00DF2186" w:rsidP="00DF2186">
            <w:pPr>
              <w:jc w:val="left"/>
            </w:pPr>
            <w:r w:rsidRPr="00632CA8">
              <w:t>Muestra el valor de las variables:</w:t>
            </w:r>
          </w:p>
          <w:p w14:paraId="27B533D7" w14:textId="77777777" w:rsidR="00DF2186" w:rsidRPr="00632CA8" w:rsidRDefault="00DF2186" w:rsidP="00DF2186">
            <w:pPr>
              <w:jc w:val="left"/>
            </w:pPr>
          </w:p>
          <w:p w14:paraId="6D927F9E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No. de pagos oferta </w:t>
            </w:r>
            <w:proofErr w:type="spellStart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</w:t>
            </w:r>
            <w:r w:rsidR="002C7258" w:rsidRPr="00632CA8">
              <w:rPr>
                <w:rFonts w:cs="Arial"/>
                <w:color w:val="000000"/>
                <w:szCs w:val="22"/>
                <w:lang w:val="es-MX" w:eastAsia="es-MX"/>
              </w:rPr>
              <w:t>maxima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_1</w:t>
            </w:r>
          </w:p>
          <w:p w14:paraId="2836B94D" w14:textId="77777777" w:rsidR="00DF2186" w:rsidRPr="00632CA8" w:rsidRDefault="00DF2186" w:rsidP="00DF2186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No. de pagos oferta </w:t>
            </w:r>
            <w:proofErr w:type="spellStart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</w:t>
            </w:r>
            <w:r w:rsidR="002C7258" w:rsidRPr="00632CA8">
              <w:rPr>
                <w:rFonts w:cs="Arial"/>
                <w:color w:val="000000"/>
                <w:szCs w:val="22"/>
                <w:lang w:val="es-MX" w:eastAsia="es-MX"/>
              </w:rPr>
              <w:t>maxima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_2</w:t>
            </w:r>
          </w:p>
          <w:p w14:paraId="566F7DD6" w14:textId="77777777" w:rsidR="00DF2186" w:rsidRPr="00632CA8" w:rsidRDefault="00DF2186" w:rsidP="00DF2186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No. de pagos oferta </w:t>
            </w:r>
            <w:proofErr w:type="spellStart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</w:t>
            </w:r>
            <w:r w:rsidR="002C7258" w:rsidRPr="00632CA8">
              <w:rPr>
                <w:rFonts w:cs="Arial"/>
                <w:color w:val="000000"/>
                <w:szCs w:val="22"/>
                <w:lang w:val="es-MX" w:eastAsia="es-MX"/>
              </w:rPr>
              <w:t>maxima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_3</w:t>
            </w:r>
          </w:p>
          <w:p w14:paraId="0E3B63CC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No. de pagos oferta </w:t>
            </w:r>
            <w:proofErr w:type="spellStart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</w:t>
            </w:r>
            <w:r w:rsidR="002C7258" w:rsidRPr="00632CA8">
              <w:rPr>
                <w:rFonts w:cs="Arial"/>
                <w:color w:val="000000"/>
                <w:szCs w:val="22"/>
                <w:lang w:val="es-MX" w:eastAsia="es-MX"/>
              </w:rPr>
              <w:t>maxima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_4</w:t>
            </w:r>
          </w:p>
          <w:p w14:paraId="17702F8D" w14:textId="77777777" w:rsidR="009565BF" w:rsidRPr="00632CA8" w:rsidRDefault="009565BF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DF2186" w:rsidRPr="00632CA8" w14:paraId="13114371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7BCE3AC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7000" w:type="dxa"/>
          </w:tcPr>
          <w:p w14:paraId="34771740" w14:textId="77777777" w:rsidR="00DF2186" w:rsidRPr="00632CA8" w:rsidRDefault="00DF2186" w:rsidP="00DF2186">
            <w:pPr>
              <w:jc w:val="left"/>
            </w:pPr>
            <w:r w:rsidRPr="00632CA8">
              <w:t>Muestra el valor de las variables:</w:t>
            </w:r>
          </w:p>
          <w:p w14:paraId="57C3BCF4" w14:textId="77777777" w:rsidR="00DF2186" w:rsidRPr="00632CA8" w:rsidRDefault="00DF2186" w:rsidP="00DF2186">
            <w:pPr>
              <w:jc w:val="left"/>
            </w:pPr>
          </w:p>
          <w:p w14:paraId="0B34BA28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Tasa oferta </w:t>
            </w:r>
            <w:proofErr w:type="spellStart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</w:t>
            </w:r>
            <w:r w:rsidR="002C7258" w:rsidRPr="00632CA8">
              <w:rPr>
                <w:rFonts w:cs="Arial"/>
                <w:color w:val="000000"/>
                <w:szCs w:val="22"/>
                <w:lang w:val="es-MX" w:eastAsia="es-MX"/>
              </w:rPr>
              <w:t>maxima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_1</w:t>
            </w:r>
          </w:p>
          <w:p w14:paraId="00D63806" w14:textId="77777777" w:rsidR="00DF2186" w:rsidRPr="00632CA8" w:rsidRDefault="00DF2186" w:rsidP="00DF2186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Tasa oferta </w:t>
            </w:r>
            <w:proofErr w:type="spellStart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</w:t>
            </w:r>
            <w:r w:rsidR="002C7258" w:rsidRPr="00632CA8">
              <w:rPr>
                <w:rFonts w:cs="Arial"/>
                <w:color w:val="000000"/>
                <w:szCs w:val="22"/>
                <w:lang w:val="es-MX" w:eastAsia="es-MX"/>
              </w:rPr>
              <w:t>maxima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_2</w:t>
            </w:r>
          </w:p>
          <w:p w14:paraId="352FE717" w14:textId="77777777" w:rsidR="00DF2186" w:rsidRPr="00632CA8" w:rsidRDefault="00DF2186" w:rsidP="00DF2186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Tasa oferta </w:t>
            </w:r>
            <w:proofErr w:type="spellStart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="00A94CFB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</w:t>
            </w:r>
            <w:r w:rsidR="002C7258" w:rsidRPr="00632CA8">
              <w:rPr>
                <w:rFonts w:cs="Arial"/>
                <w:color w:val="000000"/>
                <w:szCs w:val="22"/>
                <w:lang w:val="es-MX" w:eastAsia="es-MX"/>
              </w:rPr>
              <w:t>maxima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_3</w:t>
            </w:r>
          </w:p>
          <w:p w14:paraId="09C13DF1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Tasa oferta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="002C7258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maxima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_4</w:t>
            </w:r>
          </w:p>
          <w:p w14:paraId="55720AB2" w14:textId="77777777" w:rsidR="00DF2186" w:rsidRPr="00632CA8" w:rsidRDefault="00DF2186" w:rsidP="00DF2186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1D2D8B" w:rsidRPr="00632CA8" w14:paraId="2C2ECB79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8551015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7000" w:type="dxa"/>
          </w:tcPr>
          <w:p w14:paraId="1256BACA" w14:textId="77777777" w:rsidR="00A94CFB" w:rsidRPr="00632CA8" w:rsidRDefault="00A94CFB" w:rsidP="00A94CFB">
            <w:pPr>
              <w:jc w:val="left"/>
            </w:pPr>
            <w:r w:rsidRPr="00632CA8">
              <w:t>Muestra el valor de las variables:</w:t>
            </w:r>
          </w:p>
          <w:p w14:paraId="2448A3F6" w14:textId="77777777" w:rsidR="00A94CFB" w:rsidRPr="00632CA8" w:rsidRDefault="00A94CFB" w:rsidP="00A94CFB">
            <w:pPr>
              <w:jc w:val="left"/>
            </w:pPr>
          </w:p>
          <w:p w14:paraId="11C6E046" w14:textId="77777777" w:rsidR="00A94CFB" w:rsidRPr="00632CA8" w:rsidRDefault="00A94CFB" w:rsidP="00A94CF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Pago oferta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maxima_1</w:t>
            </w:r>
          </w:p>
          <w:p w14:paraId="159690FC" w14:textId="77777777" w:rsidR="00A94CFB" w:rsidRPr="00632CA8" w:rsidRDefault="00A94CFB" w:rsidP="00A94CFB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Pago oferta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maxima_2</w:t>
            </w:r>
          </w:p>
          <w:p w14:paraId="4C44C5D3" w14:textId="77777777" w:rsidR="00A94CFB" w:rsidRPr="00632CA8" w:rsidRDefault="00A94CFB" w:rsidP="00A94CFB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Pago oferta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maxima_3</w:t>
            </w:r>
          </w:p>
          <w:p w14:paraId="056604ED" w14:textId="77777777" w:rsidR="00A94CFB" w:rsidRPr="00632CA8" w:rsidRDefault="00A94CFB" w:rsidP="00A94CF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Pago oferta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automatica</w:t>
            </w:r>
            <w:proofErr w:type="spellEnd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maxima_4</w:t>
            </w:r>
          </w:p>
          <w:p w14:paraId="35D7A056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</w:tbl>
    <w:p w14:paraId="1A40BEB2" w14:textId="77777777" w:rsidR="001D2D8B" w:rsidRPr="00632CA8" w:rsidRDefault="001D2D8B" w:rsidP="00707D10"/>
    <w:p w14:paraId="40E06F0E" w14:textId="77777777" w:rsidR="000F4C7E" w:rsidRPr="00632CA8" w:rsidRDefault="000F4C7E" w:rsidP="000F4C7E">
      <w:r w:rsidRPr="00632CA8">
        <w:t>Adicional muestra la opción para una Nueva Oferta:</w:t>
      </w:r>
    </w:p>
    <w:p w14:paraId="7D11555B" w14:textId="77777777" w:rsidR="000F4C7E" w:rsidRPr="00632CA8" w:rsidRDefault="000F4C7E" w:rsidP="00F73DFB"/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20" w:firstRow="1" w:lastRow="0" w:firstColumn="0" w:lastColumn="0" w:noHBand="0" w:noVBand="1"/>
      </w:tblPr>
      <w:tblGrid>
        <w:gridCol w:w="1838"/>
        <w:gridCol w:w="7000"/>
      </w:tblGrid>
      <w:tr w:rsidR="000F4C7E" w:rsidRPr="00632CA8" w14:paraId="2BE44B00" w14:textId="77777777" w:rsidTr="004B121B">
        <w:trPr>
          <w:trHeight w:val="300"/>
        </w:trPr>
        <w:tc>
          <w:tcPr>
            <w:tcW w:w="1838" w:type="dxa"/>
            <w:shd w:val="clear" w:color="auto" w:fill="A6A6A6" w:themeFill="background1" w:themeFillShade="A6"/>
            <w:noWrap/>
          </w:tcPr>
          <w:p w14:paraId="1D048C21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lastRenderedPageBreak/>
              <w:t>Columna</w:t>
            </w:r>
          </w:p>
        </w:tc>
        <w:tc>
          <w:tcPr>
            <w:tcW w:w="7000" w:type="dxa"/>
            <w:shd w:val="clear" w:color="auto" w:fill="A6A6A6" w:themeFill="background1" w:themeFillShade="A6"/>
          </w:tcPr>
          <w:p w14:paraId="5280A26F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 w:rsidR="000F4C7E" w:rsidRPr="00632CA8" w14:paraId="26270C36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701E0E32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Radio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button</w:t>
            </w:r>
            <w:proofErr w:type="spellEnd"/>
          </w:p>
        </w:tc>
        <w:tc>
          <w:tcPr>
            <w:tcW w:w="7000" w:type="dxa"/>
          </w:tcPr>
          <w:p w14:paraId="4C139424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 w:rsidR="000F4C7E" w:rsidRPr="00632CA8" w14:paraId="13DFBB56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430C3302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No. </w:t>
            </w:r>
          </w:p>
        </w:tc>
        <w:tc>
          <w:tcPr>
            <w:tcW w:w="7000" w:type="dxa"/>
          </w:tcPr>
          <w:p w14:paraId="460DA0D4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Muestra la etiqueta “Nueva oferta”</w:t>
            </w:r>
          </w:p>
        </w:tc>
      </w:tr>
      <w:tr w:rsidR="000F4C7E" w:rsidRPr="00632CA8" w14:paraId="63B7F7F9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09228F50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7000" w:type="dxa"/>
          </w:tcPr>
          <w:p w14:paraId="0DE0A4F7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Campo de captura en el cual el usuario puede capturar únicamente montos.</w:t>
            </w:r>
          </w:p>
          <w:p w14:paraId="7E255458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7921B225" w14:textId="77777777" w:rsidR="000F4C7E" w:rsidRPr="00632CA8" w:rsidRDefault="000F4C7E" w:rsidP="004B121B">
            <w:pPr>
              <w:jc w:val="left"/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El campo permite la captura de montos menores al monto mayor de la Variable </w:t>
            </w:r>
            <w:r w:rsidRPr="00632CA8">
              <w:rPr>
                <w:rFonts w:cs="Arial"/>
                <w:b/>
                <w:color w:val="000000"/>
                <w:szCs w:val="22"/>
                <w:lang w:val="es-MX" w:eastAsia="es-MX"/>
              </w:rPr>
              <w:t xml:space="preserve">Monto oferta automática </w:t>
            </w:r>
            <w:proofErr w:type="spellStart"/>
            <w:r w:rsidRPr="00632CA8">
              <w:rPr>
                <w:rFonts w:cs="Arial"/>
                <w:b/>
                <w:color w:val="000000"/>
                <w:szCs w:val="22"/>
                <w:lang w:val="es-MX" w:eastAsia="es-MX"/>
              </w:rPr>
              <w:t>maxima</w:t>
            </w:r>
            <w:proofErr w:type="spellEnd"/>
            <w:r w:rsidRPr="00632CA8">
              <w:rPr>
                <w:rFonts w:cs="Arial"/>
                <w:b/>
                <w:color w:val="000000"/>
                <w:szCs w:val="22"/>
                <w:lang w:val="es-MX" w:eastAsia="es-MX"/>
              </w:rPr>
              <w:t>_#</w:t>
            </w:r>
            <w:r w:rsidRPr="00632CA8">
              <w:t xml:space="preserve"> del layout de Prospección.</w:t>
            </w:r>
          </w:p>
          <w:p w14:paraId="1CBC3127" w14:textId="77777777" w:rsidR="000F4C7E" w:rsidRPr="00632CA8" w:rsidRDefault="000F4C7E" w:rsidP="004B121B">
            <w:pPr>
              <w:jc w:val="left"/>
            </w:pPr>
          </w:p>
          <w:p w14:paraId="7AB65472" w14:textId="77777777" w:rsidR="000F4C7E" w:rsidRPr="00632CA8" w:rsidRDefault="000F4C7E" w:rsidP="004B121B">
            <w:pPr>
              <w:jc w:val="left"/>
            </w:pPr>
            <w:r w:rsidRPr="00632CA8">
              <w:t>El campo no permite cantidades menores a $ 5,000.00, en caso que esto ocurra muestra mensaje:</w:t>
            </w:r>
          </w:p>
          <w:p w14:paraId="3FD28ADB" w14:textId="77777777" w:rsidR="000F4C7E" w:rsidRPr="00632CA8" w:rsidRDefault="000F4C7E" w:rsidP="004B121B">
            <w:pPr>
              <w:jc w:val="left"/>
            </w:pPr>
          </w:p>
          <w:p w14:paraId="0B25CDB3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“El monto dispuesto, no puede ser menor a $5,000.00.”</w:t>
            </w:r>
          </w:p>
          <w:p w14:paraId="44511336" w14:textId="77777777" w:rsidR="00063207" w:rsidRPr="00632CA8" w:rsidRDefault="00063207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755AC785" w14:textId="77777777" w:rsidR="00063207" w:rsidRPr="00632CA8" w:rsidRDefault="00063207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Esta validación debe ocurrir al momento de seleccionar la opción “Guardar” y/o al seleccionar el catálogo “No. De Pagos”.</w:t>
            </w:r>
          </w:p>
          <w:p w14:paraId="36A52F67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7A186672" w14:textId="77777777" w:rsidR="00D8337A" w:rsidRPr="00632CA8" w:rsidRDefault="00D8337A" w:rsidP="00D8337A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Campo obligatorio.</w:t>
            </w:r>
          </w:p>
          <w:p w14:paraId="151F1010" w14:textId="77777777" w:rsidR="00D8337A" w:rsidRPr="00632CA8" w:rsidRDefault="00D8337A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DC171C" w:rsidRPr="00632CA8" w14:paraId="42C35D64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23B0F435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7000" w:type="dxa"/>
          </w:tcPr>
          <w:p w14:paraId="56956C8B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Catálogo seleccionable con los valores de las variables:</w:t>
            </w:r>
          </w:p>
          <w:p w14:paraId="3D7201CA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59BB6E6F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Automática Máxima_1</w:t>
            </w:r>
          </w:p>
          <w:p w14:paraId="0688802E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Automática Máxima _2</w:t>
            </w:r>
          </w:p>
          <w:p w14:paraId="3DAA0EBF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Automática Máxima _3</w:t>
            </w:r>
          </w:p>
          <w:p w14:paraId="40048B68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 Oferta Automática Máxima _4</w:t>
            </w:r>
          </w:p>
          <w:p w14:paraId="0964DC57" w14:textId="77777777" w:rsidR="009565BF" w:rsidRPr="00632CA8" w:rsidRDefault="009565BF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7D65BAFC" w14:textId="77777777" w:rsidR="009565BF" w:rsidRPr="00632CA8" w:rsidRDefault="009565BF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Catálogo obligatorio. </w:t>
            </w:r>
          </w:p>
        </w:tc>
      </w:tr>
      <w:tr w:rsidR="00DC171C" w:rsidRPr="00632CA8" w14:paraId="7C4A0B1D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5BE2AB4E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7000" w:type="dxa"/>
          </w:tcPr>
          <w:p w14:paraId="21D2B158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La tasa se muestra en relación a la selección del catálogo número de pagos.</w:t>
            </w:r>
          </w:p>
          <w:p w14:paraId="2AEA46ED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78AFB049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Cuando opción de catálogo No. De Pagos = No. De Pagos Oferta Automática Máxima _1 entonces, se asigna el valor de la variable Tasa Oferta Automática Máxima_1.</w:t>
            </w:r>
          </w:p>
          <w:p w14:paraId="070AD796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45FD3ABB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Cuando opción de catálogo No. De Pagos = No. De Pagos Oferta Automática Máxima_2 entonces, se asigna el valor de la variable Tasa Oferta  </w:t>
            </w:r>
            <w:r w:rsidR="00261673" w:rsidRPr="00632CA8">
              <w:rPr>
                <w:rFonts w:cs="Arial"/>
                <w:color w:val="000000"/>
                <w:szCs w:val="22"/>
                <w:lang w:val="es-MX" w:eastAsia="es-MX"/>
              </w:rPr>
              <w:t>Automática Máxima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_2</w:t>
            </w:r>
          </w:p>
          <w:p w14:paraId="1EC2FC57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3957585E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Cuando opción de catálogo No. De Pagos = No. De Pagos Oferta </w:t>
            </w:r>
            <w:r w:rsidR="00261673" w:rsidRPr="00632CA8">
              <w:rPr>
                <w:rFonts w:cs="Arial"/>
                <w:color w:val="000000"/>
                <w:szCs w:val="22"/>
                <w:lang w:val="es-MX" w:eastAsia="es-MX"/>
              </w:rPr>
              <w:t>Automática Máxima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_3 entonces, se asigna el valor de la variable Tasa Oferta  </w:t>
            </w:r>
            <w:r w:rsidR="00261673" w:rsidRPr="00632CA8">
              <w:rPr>
                <w:rFonts w:cs="Arial"/>
                <w:color w:val="000000"/>
                <w:szCs w:val="22"/>
                <w:lang w:val="es-MX" w:eastAsia="es-MX"/>
              </w:rPr>
              <w:t>Automática Máxima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_3.</w:t>
            </w:r>
          </w:p>
          <w:p w14:paraId="66E5E1EB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1C18D10F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lastRenderedPageBreak/>
              <w:t xml:space="preserve">Cuando opción de catálogo No. De Pagos = No. De Pagos Oferta </w:t>
            </w:r>
            <w:r w:rsidR="00261673" w:rsidRPr="00632CA8">
              <w:rPr>
                <w:rFonts w:cs="Arial"/>
                <w:color w:val="000000"/>
                <w:szCs w:val="22"/>
                <w:lang w:val="es-MX" w:eastAsia="es-MX"/>
              </w:rPr>
              <w:t>Automática Máxima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_4 entonces, se asigna el valor de la variable Tasa Oferta  </w:t>
            </w:r>
            <w:r w:rsidR="00261673" w:rsidRPr="00632CA8">
              <w:rPr>
                <w:rFonts w:cs="Arial"/>
                <w:color w:val="000000"/>
                <w:szCs w:val="22"/>
                <w:lang w:val="es-MX" w:eastAsia="es-MX"/>
              </w:rPr>
              <w:t>Automática Máxima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_4.</w:t>
            </w:r>
          </w:p>
          <w:p w14:paraId="7F18FA5F" w14:textId="77777777" w:rsidR="00DC171C" w:rsidRPr="00632CA8" w:rsidRDefault="00DC171C" w:rsidP="00DC171C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0F4C7E" w:rsidRPr="00632CA8" w14:paraId="7A5B3A98" w14:textId="77777777" w:rsidTr="004B121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3F995A6F" w14:textId="77777777" w:rsidR="000F4C7E" w:rsidRPr="00632CA8" w:rsidRDefault="000F4C7E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7000" w:type="dxa"/>
          </w:tcPr>
          <w:p w14:paraId="792F3ABF" w14:textId="77777777" w:rsidR="000F4C7E" w:rsidRPr="00632CA8" w:rsidRDefault="000F4C7E" w:rsidP="004B121B">
            <w:r w:rsidRPr="00632CA8">
              <w:t>El cálculo del Pago se obtiene de acuerdo a:</w:t>
            </w:r>
          </w:p>
          <w:p w14:paraId="23EDBD34" w14:textId="77777777" w:rsidR="000F4C7E" w:rsidRPr="00632CA8" w:rsidRDefault="000F4C7E" w:rsidP="004B121B">
            <w:pPr>
              <w:ind w:left="360"/>
            </w:pPr>
          </w:p>
          <w:p w14:paraId="72804BA1" w14:textId="77777777" w:rsidR="000F4C7E" w:rsidRPr="00632CA8" w:rsidRDefault="000F4C7E" w:rsidP="004B121B">
            <w:r w:rsidRPr="00632CA8">
              <w:t>Se requiere: Monto, Tasa, No. De Pagos.</w:t>
            </w:r>
          </w:p>
          <w:p w14:paraId="3EE2543A" w14:textId="77777777" w:rsidR="000F4C7E" w:rsidRPr="00632CA8" w:rsidRDefault="000F4C7E" w:rsidP="004B121B"/>
          <w:p w14:paraId="0BC60EEA" w14:textId="77777777" w:rsidR="000F4C7E" w:rsidRPr="00632CA8" w:rsidRDefault="000F4C7E" w:rsidP="004B121B">
            <w:r w:rsidRPr="00632CA8">
              <w:t>Frecuencia: su valor es 30</w:t>
            </w:r>
          </w:p>
          <w:p w14:paraId="4836D251" w14:textId="77777777" w:rsidR="000F4C7E" w:rsidRPr="00632CA8" w:rsidRDefault="000F4C7E" w:rsidP="004B121B"/>
          <w:p w14:paraId="7A2F46D0" w14:textId="77777777" w:rsidR="000F4C7E" w:rsidRPr="00632CA8" w:rsidRDefault="000F4C7E" w:rsidP="004B121B">
            <w:r w:rsidRPr="00632CA8">
              <w:t>Tasa del periodo: Cálculo (A).</w:t>
            </w:r>
          </w:p>
          <w:p w14:paraId="02BC8E28" w14:textId="77777777" w:rsidR="000F4C7E" w:rsidRPr="00632CA8" w:rsidRDefault="000F4C7E" w:rsidP="004B121B"/>
          <w:p w14:paraId="16A639EC" w14:textId="77777777" w:rsidR="000F4C7E" w:rsidRPr="00632CA8" w:rsidRDefault="000F4C7E" w:rsidP="004B121B">
            <w:r w:rsidRPr="00632CA8">
              <w:t>Pago: Cálculo (B)</w:t>
            </w:r>
          </w:p>
          <w:p w14:paraId="0208DEB8" w14:textId="77777777" w:rsidR="000F4C7E" w:rsidRPr="00632CA8" w:rsidRDefault="000F4C7E" w:rsidP="004B121B"/>
          <w:p w14:paraId="2954E401" w14:textId="77777777" w:rsidR="000F4C7E" w:rsidRPr="00632CA8" w:rsidRDefault="000F4C7E" w:rsidP="004B121B">
            <w:r w:rsidRPr="00632CA8">
              <w:t>Por lo tanto, primero se obtiene la Tasa del periodo:</w:t>
            </w:r>
          </w:p>
          <w:p w14:paraId="38BBC5D2" w14:textId="77777777" w:rsidR="000F4C7E" w:rsidRPr="00632CA8" w:rsidRDefault="000F4C7E" w:rsidP="004B121B"/>
          <w:p w14:paraId="16A0D066" w14:textId="77777777" w:rsidR="000F4C7E" w:rsidRPr="00632CA8" w:rsidRDefault="000F4C7E" w:rsidP="00C0797A">
            <w:pPr>
              <w:pStyle w:val="Prrafodelista"/>
              <w:numPr>
                <w:ilvl w:val="0"/>
                <w:numId w:val="10"/>
              </w:numPr>
            </w:pPr>
            <w:r w:rsidRPr="00632CA8">
              <w:t>Cálculo de Tasa del Periodo:</w:t>
            </w:r>
          </w:p>
          <w:p w14:paraId="32679AFE" w14:textId="77777777" w:rsidR="000F4C7E" w:rsidRPr="00632CA8" w:rsidRDefault="000F4C7E" w:rsidP="004B121B"/>
          <w:p w14:paraId="4BB1D61E" w14:textId="77777777" w:rsidR="000F4C7E" w:rsidRPr="00632CA8" w:rsidRDefault="000F4C7E" w:rsidP="004B121B">
            <w:pPr>
              <w:rPr>
                <w:rFonts w:ascii="Cambria Math" w:hAnsi="Cambria Math"/>
                <w:u w:val="single"/>
                <w:oMath/>
              </w:rPr>
            </w:pPr>
            <w:r w:rsidRPr="00632CA8">
              <w:t xml:space="preserve">            </w:t>
            </w:r>
            <m:oMath>
              <m:r>
                <w:rPr>
                  <w:rFonts w:ascii="Cambria Math" w:hAnsi="Cambria Math"/>
                </w:rPr>
                <m:t>Tasa del Periodo=</m:t>
              </m:r>
            </m:oMath>
            <w:r w:rsidRPr="00632CA8">
              <w:t xml:space="preserve">   </w:t>
            </w:r>
            <w:r w:rsidRPr="00632CA8">
              <w:rPr>
                <w:u w:val="single"/>
              </w:rPr>
              <w:t xml:space="preserve"> </w:t>
            </w:r>
            <m:oMath>
              <m:r>
                <w:rPr>
                  <w:rFonts w:ascii="Cambria Math" w:hAnsi="Cambria Math"/>
                  <w:u w:val="single"/>
                </w:rPr>
                <m:t xml:space="preserve"> Tasa x 1.16__</m:t>
              </m:r>
            </m:oMath>
          </w:p>
          <w:p w14:paraId="0070208F" w14:textId="77777777" w:rsidR="000F4C7E" w:rsidRPr="00632CA8" w:rsidRDefault="000F4C7E" w:rsidP="004B121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  360  x  Frecuencia </m:t>
                </m:r>
              </m:oMath>
            </m:oMathPara>
          </w:p>
          <w:p w14:paraId="689DB163" w14:textId="77777777" w:rsidR="000F4C7E" w:rsidRPr="00632CA8" w:rsidRDefault="000F4C7E" w:rsidP="004B121B"/>
          <w:p w14:paraId="04AB1FF3" w14:textId="77777777" w:rsidR="000F4C7E" w:rsidRPr="00632CA8" w:rsidRDefault="000F4C7E" w:rsidP="004B121B">
            <w:r w:rsidRPr="00632CA8">
              <w:t>Entonces, se obtiene el Pago Oferta Automática</w:t>
            </w:r>
            <w:r w:rsidR="00455370" w:rsidRPr="00632CA8">
              <w:t xml:space="preserve"> Máxima</w:t>
            </w:r>
            <w:r w:rsidRPr="00632CA8">
              <w:t>:</w:t>
            </w:r>
          </w:p>
          <w:p w14:paraId="33F56B52" w14:textId="77777777" w:rsidR="000F4C7E" w:rsidRPr="00632CA8" w:rsidRDefault="000F4C7E" w:rsidP="004B121B"/>
          <w:p w14:paraId="6922EB8C" w14:textId="77777777" w:rsidR="000F4C7E" w:rsidRPr="00632CA8" w:rsidRDefault="000F4C7E" w:rsidP="00C0797A">
            <w:pPr>
              <w:pStyle w:val="Prrafodelista"/>
              <w:numPr>
                <w:ilvl w:val="0"/>
                <w:numId w:val="10"/>
              </w:numPr>
            </w:pPr>
            <w:r w:rsidRPr="00632CA8">
              <w:t>Cálculo de Pago Oferta Automática</w:t>
            </w:r>
            <w:r w:rsidR="00455370" w:rsidRPr="00632CA8">
              <w:t xml:space="preserve"> Máxima</w:t>
            </w:r>
            <w:r w:rsidRPr="00632CA8">
              <w:t>:</w:t>
            </w:r>
          </w:p>
          <w:p w14:paraId="7BB353FD" w14:textId="77777777" w:rsidR="000F4C7E" w:rsidRPr="00632CA8" w:rsidRDefault="000F4C7E" w:rsidP="004B121B"/>
          <w:p w14:paraId="29AA13F6" w14:textId="77777777" w:rsidR="00455370" w:rsidRPr="00632CA8" w:rsidRDefault="000F4C7E" w:rsidP="004B121B">
            <w:pPr>
              <w:jc w:val="left"/>
              <w:rPr>
                <w:rFonts w:cs="Arial"/>
                <w:sz w:val="18"/>
                <w:szCs w:val="22"/>
              </w:rPr>
            </w:pPr>
            <w:r w:rsidRPr="00632CA8">
              <w:rPr>
                <w:rFonts w:ascii="Cambria Math" w:hAnsi="Cambria Math" w:cs="Arial"/>
                <w:iCs/>
                <w:sz w:val="18"/>
                <w:szCs w:val="22"/>
              </w:rPr>
              <w:t>Pago Oferta Automática</w:t>
            </w:r>
            <w:r w:rsidR="00455370" w:rsidRPr="00632CA8">
              <w:rPr>
                <w:rFonts w:ascii="Cambria Math" w:hAnsi="Cambria Math" w:cs="Arial"/>
                <w:iCs/>
                <w:sz w:val="18"/>
                <w:szCs w:val="22"/>
              </w:rPr>
              <w:t xml:space="preserve"> Máxima</w:t>
            </w:r>
            <w:r w:rsidRPr="00632CA8">
              <w:rPr>
                <w:rFonts w:ascii="Cambria Math" w:hAnsi="Cambria Math" w:cs="Arial"/>
                <w:iCs/>
                <w:sz w:val="18"/>
                <w:szCs w:val="22"/>
              </w:rPr>
              <w:t xml:space="preserve"> </w:t>
            </w:r>
            <w:r w:rsidRPr="00632CA8">
              <w:rPr>
                <w:rFonts w:cs="Arial"/>
                <w:sz w:val="18"/>
                <w:szCs w:val="22"/>
              </w:rPr>
              <w:t>=</w:t>
            </w:r>
          </w:p>
          <w:p w14:paraId="7CCC925D" w14:textId="77777777" w:rsidR="000F4C7E" w:rsidRPr="00632CA8" w:rsidRDefault="000F4C7E" w:rsidP="004B121B">
            <w:pPr>
              <w:jc w:val="left"/>
              <w:rPr>
                <w:rFonts w:cs="Arial"/>
                <w:sz w:val="20"/>
                <w:szCs w:val="2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 xml:space="preserve">Monto Oferta Automática </m:t>
              </m:r>
              <m:r>
                <m:rPr>
                  <m:sty m:val="p"/>
                </m:rPr>
                <w:rPr>
                  <w:rFonts w:ascii="Cambria Math" w:hAnsi="Cambria Math" w:cs="Arial"/>
                  <w:sz w:val="18"/>
                  <w:szCs w:val="22"/>
                </w:rPr>
                <m:t xml:space="preserve">Máxima 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 xml:space="preserve"> x  </m:t>
              </m:r>
            </m:oMath>
            <w:r w:rsidRPr="00632CA8">
              <w:rPr>
                <w:rFonts w:cs="Arial"/>
                <w:sz w:val="18"/>
                <w:szCs w:val="22"/>
                <w:u w:val="single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Arial"/>
                      <w:i/>
                      <w:sz w:val="18"/>
                      <w:szCs w:val="22"/>
                      <w:u w:val="single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18"/>
                      <w:szCs w:val="22"/>
                      <w:u w:val="single"/>
                    </w:rPr>
                    <m:t>Tasa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8"/>
                      <w:szCs w:val="22"/>
                      <w:u w:val="single"/>
                    </w:rPr>
                    <m:t xml:space="preserve"> </m:t>
                  </m:r>
                  <m:r>
                    <w:rPr>
                      <w:rFonts w:ascii="Cambria Math" w:hAnsi="Cambria Math" w:cs="Arial"/>
                      <w:sz w:val="18"/>
                      <w:szCs w:val="22"/>
                      <w:u w:val="single"/>
                    </w:rPr>
                    <m:t>del Periodo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8"/>
                      <w:szCs w:val="22"/>
                      <w:u w:val="single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sz w:val="18"/>
                          <w:szCs w:val="22"/>
                          <w:u w:val="single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18"/>
                              <w:szCs w:val="22"/>
                              <w:u w:val="single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18"/>
                              <w:szCs w:val="22"/>
                              <w:u w:val="single"/>
                            </w:rPr>
                            <m:t>1+</m:t>
                          </m:r>
                          <m:r>
                            <w:rPr>
                              <w:rFonts w:ascii="Cambria Math" w:hAnsi="Cambria Math" w:cs="Arial"/>
                              <w:sz w:val="18"/>
                              <w:szCs w:val="22"/>
                              <w:u w:val="single"/>
                            </w:rPr>
                            <m:t>Tasa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18"/>
                              <w:szCs w:val="22"/>
                              <w:u w:val="single"/>
                            </w:rPr>
                            <m:t xml:space="preserve"> de periodo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18"/>
                          <w:szCs w:val="22"/>
                          <w:u w:val="single"/>
                        </w:rPr>
                        <m:t>Plazo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18"/>
                  <w:szCs w:val="22"/>
                  <w:u w:val="single"/>
                </w:rPr>
                <m:t xml:space="preserve"> </m:t>
              </m:r>
            </m:oMath>
          </w:p>
          <w:p w14:paraId="4F17FD5C" w14:textId="77777777" w:rsidR="000F4C7E" w:rsidRPr="00632CA8" w:rsidRDefault="00455370" w:rsidP="004B121B">
            <w:pPr>
              <w:rPr>
                <w:sz w:val="20"/>
                <w:szCs w:val="22"/>
              </w:rPr>
            </w:pPr>
            <w:r w:rsidRPr="00632CA8">
              <w:rPr>
                <w:rFonts w:cs="Arial"/>
                <w:sz w:val="20"/>
                <w:szCs w:val="22"/>
              </w:rPr>
              <w:t xml:space="preserve">                                                       </w:t>
            </w:r>
            <m:oMath>
              <m:r>
                <w:rPr>
                  <w:rFonts w:ascii="Cambria Math" w:hAnsi="Cambria Math" w:cs="Arial"/>
                  <w:sz w:val="20"/>
                  <w:szCs w:val="22"/>
                </w:rPr>
                <m:t xml:space="preserve">   </m:t>
              </m:r>
              <m:sSup>
                <m:sSupPr>
                  <m:ctrlPr>
                    <w:rPr>
                      <w:rFonts w:ascii="Cambria Math" w:hAnsi="Cambria Math" w:cs="Arial"/>
                      <w:sz w:val="20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sz w:val="20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0"/>
                          <w:szCs w:val="22"/>
                        </w:rPr>
                        <m:t>1+Tasa del periodo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0"/>
                      <w:szCs w:val="22"/>
                    </w:rPr>
                    <m:t>Plazo-1</m:t>
                  </m:r>
                </m:sup>
              </m:sSup>
              <m:r>
                <w:rPr>
                  <w:rFonts w:ascii="Cambria Math" w:hAnsi="Cambria Math" w:cs="Arial"/>
                  <w:sz w:val="20"/>
                  <w:szCs w:val="22"/>
                </w:rPr>
                <m:t>)</m:t>
              </m:r>
            </m:oMath>
          </w:p>
          <w:p w14:paraId="665F8AC3" w14:textId="77777777" w:rsidR="000F4C7E" w:rsidRPr="00632CA8" w:rsidRDefault="000F4C7E" w:rsidP="004B121B">
            <w:pPr>
              <w:rPr>
                <w:sz w:val="16"/>
                <w:szCs w:val="22"/>
              </w:rPr>
            </w:pPr>
          </w:p>
        </w:tc>
      </w:tr>
    </w:tbl>
    <w:p w14:paraId="18E3DEAB" w14:textId="77777777" w:rsidR="00E11618" w:rsidRPr="00632CA8" w:rsidRDefault="00E11618" w:rsidP="00063207"/>
    <w:p w14:paraId="78E20CED" w14:textId="77777777" w:rsidR="00063207" w:rsidRPr="00632CA8" w:rsidRDefault="00063207" w:rsidP="00063207">
      <w:r w:rsidRPr="00632CA8">
        <w:t xml:space="preserve">Cuando la opción “Nueva Oferta” sea seleccionada, el campo Monto y Catálogo No. De Pagos son obligatorios. </w:t>
      </w:r>
    </w:p>
    <w:p w14:paraId="1316D2E4" w14:textId="77777777" w:rsidR="000F4C7E" w:rsidRPr="00632CA8" w:rsidRDefault="000F4C7E" w:rsidP="00F73DFB"/>
    <w:p w14:paraId="6DA532CB" w14:textId="77777777" w:rsidR="008739B6" w:rsidRPr="00632CA8" w:rsidRDefault="008739B6" w:rsidP="00397640">
      <w:pPr>
        <w:pStyle w:val="Estilo4"/>
        <w:rPr>
          <w:kern w:val="28"/>
          <w:sz w:val="32"/>
        </w:rPr>
      </w:pPr>
      <w:bookmarkStart w:id="22" w:name="_Toc512265229"/>
      <w:r w:rsidRPr="00632CA8">
        <w:t xml:space="preserve">Tabla de ofertas Requeridas por el </w:t>
      </w:r>
      <w:r w:rsidR="00B173C7" w:rsidRPr="00632CA8">
        <w:t>prospecto</w:t>
      </w:r>
      <w:r w:rsidRPr="00632CA8">
        <w:rPr>
          <w:kern w:val="28"/>
          <w:sz w:val="32"/>
        </w:rPr>
        <w:t>.</w:t>
      </w:r>
      <w:bookmarkEnd w:id="22"/>
      <w:r w:rsidRPr="00632CA8">
        <w:rPr>
          <w:kern w:val="28"/>
          <w:sz w:val="32"/>
        </w:rPr>
        <w:t xml:space="preserve"> </w:t>
      </w:r>
    </w:p>
    <w:p w14:paraId="759A77E6" w14:textId="77777777" w:rsidR="008739B6" w:rsidRPr="00632CA8" w:rsidRDefault="008739B6" w:rsidP="008739B6"/>
    <w:p w14:paraId="41F6B0F5" w14:textId="77777777" w:rsidR="008739B6" w:rsidRPr="00632CA8" w:rsidRDefault="008739B6" w:rsidP="008739B6">
      <w:r w:rsidRPr="00632CA8">
        <w:t xml:space="preserve">Como usuario Administrador quiero visualizar la tabla de ofertas requeridas por el </w:t>
      </w:r>
      <w:r w:rsidR="00B173C7" w:rsidRPr="00632CA8">
        <w:t>prospecto</w:t>
      </w:r>
      <w:r w:rsidRPr="00632CA8">
        <w:t xml:space="preserve"> para ofrecer un incremento a la oferta.  </w:t>
      </w:r>
    </w:p>
    <w:p w14:paraId="2FEF9154" w14:textId="77777777" w:rsidR="008739B6" w:rsidRPr="00632CA8" w:rsidRDefault="008739B6" w:rsidP="008739B6"/>
    <w:p w14:paraId="14A713B1" w14:textId="77777777" w:rsidR="008739B6" w:rsidRPr="00632CA8" w:rsidRDefault="008739B6" w:rsidP="008739B6">
      <w:r w:rsidRPr="00632CA8">
        <w:t>La pantalla muestra:</w:t>
      </w:r>
    </w:p>
    <w:p w14:paraId="68AB2E69" w14:textId="77777777" w:rsidR="000F4C7E" w:rsidRPr="00632CA8" w:rsidRDefault="002809BC" w:rsidP="00F73DFB">
      <w:r w:rsidRPr="00632CA8">
        <w:rPr>
          <w:noProof/>
          <w:lang w:val="es-MX" w:eastAsia="es-MX"/>
        </w:rPr>
        <w:drawing>
          <wp:inline distT="0" distB="0" distL="0" distR="0" wp14:anchorId="59046784" wp14:editId="19041AF5">
            <wp:extent cx="5400000" cy="55678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56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06C6E" w14:textId="77777777" w:rsidR="000F4C7E" w:rsidRPr="00632CA8" w:rsidRDefault="000F4C7E" w:rsidP="00F73DFB"/>
    <w:p w14:paraId="18EC7C39" w14:textId="77777777" w:rsidR="00F73DFB" w:rsidRPr="00632CA8" w:rsidRDefault="00F73DFB" w:rsidP="00F73DFB">
      <w:r w:rsidRPr="00632CA8">
        <w:t xml:space="preserve">La tabla Requerido por el </w:t>
      </w:r>
      <w:r w:rsidR="00B173C7" w:rsidRPr="00632CA8">
        <w:t>prospecto</w:t>
      </w:r>
      <w:r w:rsidRPr="00632CA8">
        <w:t xml:space="preserve"> muestra lo siguiente:</w:t>
      </w:r>
    </w:p>
    <w:p w14:paraId="43665C64" w14:textId="77777777" w:rsidR="00F73DFB" w:rsidRPr="00632CA8" w:rsidRDefault="00F73DFB" w:rsidP="00AE30F9"/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20" w:firstRow="1" w:lastRow="0" w:firstColumn="0" w:lastColumn="0" w:noHBand="0" w:noVBand="1"/>
      </w:tblPr>
      <w:tblGrid>
        <w:gridCol w:w="1838"/>
        <w:gridCol w:w="7000"/>
      </w:tblGrid>
      <w:tr w:rsidR="001D2D8B" w:rsidRPr="00632CA8" w14:paraId="0B4E87CB" w14:textId="77777777" w:rsidTr="001D2D8B">
        <w:trPr>
          <w:trHeight w:val="300"/>
        </w:trPr>
        <w:tc>
          <w:tcPr>
            <w:tcW w:w="1838" w:type="dxa"/>
            <w:shd w:val="clear" w:color="auto" w:fill="A6A6A6" w:themeFill="background1" w:themeFillShade="A6"/>
            <w:noWrap/>
          </w:tcPr>
          <w:p w14:paraId="48F33F52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lastRenderedPageBreak/>
              <w:t>Columna</w:t>
            </w:r>
          </w:p>
        </w:tc>
        <w:tc>
          <w:tcPr>
            <w:tcW w:w="7000" w:type="dxa"/>
            <w:shd w:val="clear" w:color="auto" w:fill="A6A6A6" w:themeFill="background1" w:themeFillShade="A6"/>
          </w:tcPr>
          <w:p w14:paraId="36D10235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 w:rsidR="001D2D8B" w:rsidRPr="00632CA8" w14:paraId="3033DC5F" w14:textId="77777777" w:rsidTr="001D2D8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5EBC36BC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Radio </w:t>
            </w:r>
            <w:proofErr w:type="spellStart"/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button</w:t>
            </w:r>
            <w:proofErr w:type="spellEnd"/>
          </w:p>
        </w:tc>
        <w:tc>
          <w:tcPr>
            <w:tcW w:w="7000" w:type="dxa"/>
          </w:tcPr>
          <w:p w14:paraId="758CA8C7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 w:rsidR="001D2D8B" w:rsidRPr="00632CA8" w14:paraId="27048D27" w14:textId="77777777" w:rsidTr="001D2D8B">
        <w:trPr>
          <w:trHeight w:val="300"/>
        </w:trPr>
        <w:tc>
          <w:tcPr>
            <w:tcW w:w="1838" w:type="dxa"/>
            <w:shd w:val="clear" w:color="auto" w:fill="auto"/>
            <w:noWrap/>
          </w:tcPr>
          <w:p w14:paraId="5099E893" w14:textId="77777777" w:rsidR="001D2D8B" w:rsidRPr="00632CA8" w:rsidRDefault="00653714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Otra oferta</w:t>
            </w:r>
          </w:p>
        </w:tc>
        <w:tc>
          <w:tcPr>
            <w:tcW w:w="7000" w:type="dxa"/>
          </w:tcPr>
          <w:p w14:paraId="3B7C34DB" w14:textId="77777777" w:rsidR="001D2D8B" w:rsidRPr="00632CA8" w:rsidRDefault="00653714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color w:val="000000"/>
                <w:lang w:eastAsia="es-MX"/>
              </w:rPr>
              <w:t>Muestra la etiqueta “Incremento”</w:t>
            </w:r>
          </w:p>
        </w:tc>
      </w:tr>
      <w:tr w:rsidR="001D2D8B" w:rsidRPr="00632CA8" w14:paraId="1F9F9874" w14:textId="77777777" w:rsidTr="001D2D8B">
        <w:trPr>
          <w:trHeight w:val="300"/>
        </w:trPr>
        <w:tc>
          <w:tcPr>
            <w:tcW w:w="1838" w:type="dxa"/>
            <w:shd w:val="clear" w:color="auto" w:fill="auto"/>
            <w:noWrap/>
            <w:hideMark/>
          </w:tcPr>
          <w:p w14:paraId="74A7D19A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7000" w:type="dxa"/>
          </w:tcPr>
          <w:p w14:paraId="6521093D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Campo de captura en el cual el usuario puede capturar únicamente montos.</w:t>
            </w:r>
          </w:p>
          <w:p w14:paraId="3F6C5296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39A90DC6" w14:textId="77777777" w:rsidR="001D2D8B" w:rsidRPr="00632CA8" w:rsidRDefault="001D2D8B" w:rsidP="004B121B">
            <w:pPr>
              <w:jc w:val="left"/>
            </w:pPr>
            <w:r w:rsidRPr="00632CA8">
              <w:t>El campo no permite cantidades mayores a $1, 000,000.00, en caso que esto ocurra muestra mensaje:</w:t>
            </w:r>
          </w:p>
          <w:p w14:paraId="25823122" w14:textId="77777777" w:rsidR="001D2D8B" w:rsidRPr="00632CA8" w:rsidRDefault="001D2D8B" w:rsidP="004B121B">
            <w:pPr>
              <w:jc w:val="left"/>
            </w:pPr>
          </w:p>
          <w:p w14:paraId="0EA3B4C7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“El monto dispuesto, no puede ser mayor a </w:t>
            </w:r>
            <w:r w:rsidRPr="00632CA8">
              <w:t>$1, 000,000.00</w:t>
            </w: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.”</w:t>
            </w:r>
          </w:p>
          <w:p w14:paraId="395AFE73" w14:textId="77777777" w:rsidR="00E11618" w:rsidRPr="00632CA8" w:rsidRDefault="00E11618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72E0588B" w14:textId="77777777" w:rsidR="00E11618" w:rsidRPr="00632CA8" w:rsidRDefault="00E11618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Esta validación debe ocurrir al momento de seleccionar la opción “Guardar” y/o al seleccionar el catálogo “No. De Pagos”.</w:t>
            </w:r>
          </w:p>
          <w:p w14:paraId="23B1B360" w14:textId="77777777" w:rsidR="00D8337A" w:rsidRPr="00632CA8" w:rsidRDefault="00D8337A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733B2C7C" w14:textId="77777777" w:rsidR="00D8337A" w:rsidRPr="00632CA8" w:rsidRDefault="00D8337A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Campo obligatorio.</w:t>
            </w:r>
          </w:p>
          <w:p w14:paraId="40267D3E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1D2D8B" w:rsidRPr="00632CA8" w14:paraId="5C2B020A" w14:textId="77777777" w:rsidTr="001D2D8B">
        <w:trPr>
          <w:trHeight w:val="300"/>
        </w:trPr>
        <w:tc>
          <w:tcPr>
            <w:tcW w:w="1838" w:type="dxa"/>
            <w:shd w:val="clear" w:color="auto" w:fill="auto"/>
            <w:noWrap/>
            <w:hideMark/>
          </w:tcPr>
          <w:p w14:paraId="48A86751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7000" w:type="dxa"/>
          </w:tcPr>
          <w:p w14:paraId="7F906BB5" w14:textId="77777777" w:rsidR="00A003B8" w:rsidRPr="00632CA8" w:rsidRDefault="00A003B8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El catálogo muestra el valor de las variables:</w:t>
            </w:r>
          </w:p>
          <w:p w14:paraId="6281046D" w14:textId="77777777" w:rsidR="00A003B8" w:rsidRPr="00632CA8" w:rsidRDefault="00A003B8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0A93A53D" w14:textId="77777777" w:rsidR="00A003B8" w:rsidRPr="00632CA8" w:rsidRDefault="00A003B8" w:rsidP="00C0797A">
            <w:pPr>
              <w:pStyle w:val="Prrafodelista"/>
              <w:numPr>
                <w:ilvl w:val="0"/>
                <w:numId w:val="12"/>
              </w:num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ITA No. De pagos_1</w:t>
            </w:r>
          </w:p>
          <w:p w14:paraId="5D36CE41" w14:textId="77777777" w:rsidR="00A003B8" w:rsidRPr="00632CA8" w:rsidRDefault="00A003B8" w:rsidP="00C0797A">
            <w:pPr>
              <w:pStyle w:val="Prrafodelista"/>
              <w:numPr>
                <w:ilvl w:val="0"/>
                <w:numId w:val="12"/>
              </w:num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ITA No. De pagos_2</w:t>
            </w:r>
          </w:p>
          <w:p w14:paraId="1A937D31" w14:textId="77777777" w:rsidR="00A003B8" w:rsidRPr="00632CA8" w:rsidRDefault="00A003B8" w:rsidP="00C0797A">
            <w:pPr>
              <w:pStyle w:val="Prrafodelista"/>
              <w:numPr>
                <w:ilvl w:val="0"/>
                <w:numId w:val="12"/>
              </w:num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ITA No. De pagos_3</w:t>
            </w:r>
          </w:p>
          <w:p w14:paraId="273671A8" w14:textId="77777777" w:rsidR="00A003B8" w:rsidRPr="00632CA8" w:rsidRDefault="00A003B8" w:rsidP="00C0797A">
            <w:pPr>
              <w:pStyle w:val="Prrafodelista"/>
              <w:numPr>
                <w:ilvl w:val="0"/>
                <w:numId w:val="12"/>
              </w:num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ITA No. De pagos_4</w:t>
            </w:r>
          </w:p>
          <w:p w14:paraId="6EB2FDFD" w14:textId="77777777" w:rsidR="00A003B8" w:rsidRPr="00632CA8" w:rsidRDefault="00A003B8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63C6C972" w14:textId="77777777" w:rsidR="001D2D8B" w:rsidRPr="00632CA8" w:rsidRDefault="00A003B8" w:rsidP="00E26922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En caso que el valor sea blanco/nulo se tomaran en cuenta las variables con valor. </w:t>
            </w:r>
          </w:p>
        </w:tc>
      </w:tr>
      <w:tr w:rsidR="001D2D8B" w:rsidRPr="00632CA8" w14:paraId="1E739844" w14:textId="77777777" w:rsidTr="001D2D8B">
        <w:trPr>
          <w:trHeight w:val="300"/>
        </w:trPr>
        <w:tc>
          <w:tcPr>
            <w:tcW w:w="1838" w:type="dxa"/>
            <w:shd w:val="clear" w:color="auto" w:fill="auto"/>
            <w:noWrap/>
            <w:hideMark/>
          </w:tcPr>
          <w:p w14:paraId="78FA1B7C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7000" w:type="dxa"/>
          </w:tcPr>
          <w:p w14:paraId="2DFD6CCB" w14:textId="77777777" w:rsidR="00AE634A" w:rsidRPr="00632CA8" w:rsidRDefault="00AE634A" w:rsidP="00A003B8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Campo de lectura que muestra su valor de acuerdo a lo siguiente:</w:t>
            </w:r>
          </w:p>
          <w:p w14:paraId="6E436E40" w14:textId="77777777" w:rsidR="00AE634A" w:rsidRPr="00632CA8" w:rsidRDefault="00AE634A" w:rsidP="00A003B8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2BE98A88" w14:textId="77777777" w:rsidR="00A003B8" w:rsidRPr="00632CA8" w:rsidRDefault="00A003B8" w:rsidP="00A003B8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Cuando la selección del catálogo No. De Pagos =  ITA No. De pagos_1</w:t>
            </w:r>
            <w:r w:rsidR="00AE634A" w:rsidRPr="00632CA8">
              <w:rPr>
                <w:rFonts w:cs="Arial"/>
                <w:color w:val="000000"/>
                <w:szCs w:val="22"/>
                <w:lang w:val="es-MX" w:eastAsia="es-MX"/>
              </w:rPr>
              <w:t>, entonces Muestra el valor de la variable ITA Tasa_1.</w:t>
            </w:r>
          </w:p>
          <w:p w14:paraId="397451DB" w14:textId="77777777" w:rsidR="00A003B8" w:rsidRPr="00632CA8" w:rsidRDefault="00A003B8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3E751F37" w14:textId="77777777" w:rsidR="00AE634A" w:rsidRPr="00632CA8" w:rsidRDefault="00AE634A" w:rsidP="00AE634A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Cuando la selección del catálogo No. De Pagos =  ITA No. De pagos_2, entonces Muestra el valor de la variable ITA Tasa_2.</w:t>
            </w:r>
          </w:p>
          <w:p w14:paraId="2E3B66F6" w14:textId="77777777" w:rsidR="00A003B8" w:rsidRPr="00632CA8" w:rsidRDefault="00A003B8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37E9A703" w14:textId="77777777" w:rsidR="00AE634A" w:rsidRPr="00632CA8" w:rsidRDefault="00AE634A" w:rsidP="00AE634A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Cuando la selección del catálogo No. De Pagos =  ITA No. De pagos_3, entonces Muestra el valor de la variable ITA Tasa_3.</w:t>
            </w:r>
          </w:p>
          <w:p w14:paraId="19B8E80C" w14:textId="77777777" w:rsidR="00AE634A" w:rsidRPr="00632CA8" w:rsidRDefault="00AE634A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  <w:p w14:paraId="65AAD28C" w14:textId="77777777" w:rsidR="001D2D8B" w:rsidRPr="00632CA8" w:rsidRDefault="00AE634A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Cuando la selección del catálogo No. De Pagos =  ITA No. De pagos_4, entonces Muestra el valor de la variable ITA Tasa_4.</w:t>
            </w:r>
            <w:r w:rsidR="001D2D8B" w:rsidRPr="00632CA8">
              <w:rPr>
                <w:rFonts w:cs="Arial"/>
                <w:color w:val="000000"/>
                <w:szCs w:val="22"/>
                <w:lang w:val="es-MX" w:eastAsia="es-MX"/>
              </w:rPr>
              <w:t xml:space="preserve"> </w:t>
            </w:r>
          </w:p>
          <w:p w14:paraId="655C3BEB" w14:textId="77777777" w:rsidR="00144E97" w:rsidRPr="00632CA8" w:rsidRDefault="00144E97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</w:p>
        </w:tc>
      </w:tr>
      <w:tr w:rsidR="001D2D8B" w:rsidRPr="00632CA8" w14:paraId="658DE239" w14:textId="77777777" w:rsidTr="001D2D8B">
        <w:trPr>
          <w:trHeight w:val="300"/>
        </w:trPr>
        <w:tc>
          <w:tcPr>
            <w:tcW w:w="1838" w:type="dxa"/>
            <w:shd w:val="clear" w:color="auto" w:fill="auto"/>
            <w:noWrap/>
            <w:hideMark/>
          </w:tcPr>
          <w:p w14:paraId="53A51FC6" w14:textId="77777777" w:rsidR="001D2D8B" w:rsidRPr="00632CA8" w:rsidRDefault="001D2D8B" w:rsidP="004B121B">
            <w:p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 w:rsidRPr="00632CA8"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7000" w:type="dxa"/>
          </w:tcPr>
          <w:p w14:paraId="00C0DC2E" w14:textId="77777777" w:rsidR="001D2D8B" w:rsidRPr="00632CA8" w:rsidRDefault="001D2D8B" w:rsidP="004B121B">
            <w:r w:rsidRPr="00632CA8">
              <w:t>El cálculo del Pago se obtiene de acuerdo a:</w:t>
            </w:r>
          </w:p>
          <w:p w14:paraId="01CB7DBF" w14:textId="77777777" w:rsidR="001D2D8B" w:rsidRPr="00632CA8" w:rsidRDefault="001D2D8B" w:rsidP="004B121B">
            <w:pPr>
              <w:ind w:left="360"/>
            </w:pPr>
          </w:p>
          <w:p w14:paraId="76A3C23B" w14:textId="77777777" w:rsidR="001D2D8B" w:rsidRPr="00632CA8" w:rsidRDefault="001D2D8B" w:rsidP="004B121B">
            <w:r w:rsidRPr="00632CA8">
              <w:t>Se requiere: Monto, Tasa, No. De Pagos.</w:t>
            </w:r>
          </w:p>
          <w:p w14:paraId="035F3F78" w14:textId="77777777" w:rsidR="001D2D8B" w:rsidRPr="00632CA8" w:rsidRDefault="001D2D8B" w:rsidP="004B121B"/>
          <w:p w14:paraId="78128448" w14:textId="77777777" w:rsidR="001D2D8B" w:rsidRPr="00632CA8" w:rsidRDefault="001D2D8B" w:rsidP="004B121B">
            <w:r w:rsidRPr="00632CA8">
              <w:t>Frecuencia: su valor es 30</w:t>
            </w:r>
          </w:p>
          <w:p w14:paraId="7969A601" w14:textId="77777777" w:rsidR="001D2D8B" w:rsidRPr="00632CA8" w:rsidRDefault="001D2D8B" w:rsidP="004B121B"/>
          <w:p w14:paraId="65126B46" w14:textId="77777777" w:rsidR="001D2D8B" w:rsidRPr="00632CA8" w:rsidRDefault="001D2D8B" w:rsidP="004B121B">
            <w:r w:rsidRPr="00632CA8">
              <w:lastRenderedPageBreak/>
              <w:t>Tasa del periodo: Cálculo (A).</w:t>
            </w:r>
          </w:p>
          <w:p w14:paraId="0EAA4076" w14:textId="77777777" w:rsidR="001D2D8B" w:rsidRPr="00632CA8" w:rsidRDefault="001D2D8B" w:rsidP="004B121B"/>
          <w:p w14:paraId="3477B527" w14:textId="77777777" w:rsidR="001D2D8B" w:rsidRPr="00632CA8" w:rsidRDefault="001D2D8B" w:rsidP="004B121B">
            <w:r w:rsidRPr="00632CA8">
              <w:t>Pago: Cálculo (B)</w:t>
            </w:r>
          </w:p>
          <w:p w14:paraId="6F6D5B2D" w14:textId="77777777" w:rsidR="001D2D8B" w:rsidRPr="00632CA8" w:rsidRDefault="001D2D8B" w:rsidP="004B121B"/>
          <w:p w14:paraId="514FCE86" w14:textId="77777777" w:rsidR="001D2D8B" w:rsidRPr="00632CA8" w:rsidRDefault="001D2D8B" w:rsidP="004B121B">
            <w:r w:rsidRPr="00632CA8">
              <w:t>Por lo tanto, primero se obtiene la Tasa del periodo:</w:t>
            </w:r>
          </w:p>
          <w:p w14:paraId="7DB2CA36" w14:textId="77777777" w:rsidR="001D2D8B" w:rsidRPr="00632CA8" w:rsidRDefault="001D2D8B" w:rsidP="004B121B"/>
          <w:p w14:paraId="4F046A29" w14:textId="77777777" w:rsidR="001D2D8B" w:rsidRPr="00632CA8" w:rsidRDefault="001D2D8B" w:rsidP="00C0797A">
            <w:pPr>
              <w:pStyle w:val="Prrafodelista"/>
              <w:numPr>
                <w:ilvl w:val="0"/>
                <w:numId w:val="10"/>
              </w:numPr>
            </w:pPr>
            <w:r w:rsidRPr="00632CA8">
              <w:t>Cálculo de Tasa del Periodo:</w:t>
            </w:r>
          </w:p>
          <w:p w14:paraId="77697A23" w14:textId="77777777" w:rsidR="001D2D8B" w:rsidRPr="00632CA8" w:rsidRDefault="001D2D8B" w:rsidP="004B121B"/>
          <w:p w14:paraId="247F895A" w14:textId="77777777" w:rsidR="001D2D8B" w:rsidRPr="00632CA8" w:rsidRDefault="001D2D8B" w:rsidP="004B121B">
            <w:pPr>
              <w:rPr>
                <w:rFonts w:ascii="Cambria Math" w:hAnsi="Cambria Math"/>
                <w:u w:val="single"/>
                <w:oMath/>
              </w:rPr>
            </w:pPr>
            <w:r w:rsidRPr="00632CA8">
              <w:t xml:space="preserve">            </w:t>
            </w:r>
            <m:oMath>
              <m:r>
                <w:rPr>
                  <w:rFonts w:ascii="Cambria Math" w:hAnsi="Cambria Math"/>
                </w:rPr>
                <m:t>Tasa del Periodo=</m:t>
              </m:r>
            </m:oMath>
            <w:r w:rsidRPr="00632CA8">
              <w:t xml:space="preserve">   </w:t>
            </w:r>
            <w:r w:rsidRPr="00632CA8">
              <w:rPr>
                <w:u w:val="single"/>
              </w:rPr>
              <w:t xml:space="preserve"> </w:t>
            </w:r>
            <m:oMath>
              <m:r>
                <w:rPr>
                  <w:rFonts w:ascii="Cambria Math" w:hAnsi="Cambria Math"/>
                  <w:u w:val="single"/>
                </w:rPr>
                <m:t xml:space="preserve"> Tasa x 1.16__</m:t>
              </m:r>
            </m:oMath>
          </w:p>
          <w:p w14:paraId="4BC50641" w14:textId="77777777" w:rsidR="001D2D8B" w:rsidRPr="00632CA8" w:rsidRDefault="001D2D8B" w:rsidP="004B121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  360  x  Frecuencia </m:t>
                </m:r>
              </m:oMath>
            </m:oMathPara>
          </w:p>
          <w:p w14:paraId="608DCD2B" w14:textId="77777777" w:rsidR="001D2D8B" w:rsidRPr="00632CA8" w:rsidRDefault="001D2D8B" w:rsidP="004B121B"/>
          <w:p w14:paraId="3B04D77E" w14:textId="77777777" w:rsidR="001D2D8B" w:rsidRPr="00632CA8" w:rsidRDefault="001D2D8B" w:rsidP="004B121B">
            <w:r w:rsidRPr="00632CA8">
              <w:t xml:space="preserve">Entonces, se obtiene el Pago Oferta </w:t>
            </w:r>
            <w:r w:rsidR="00144E97" w:rsidRPr="00632CA8">
              <w:t xml:space="preserve">requerido por el </w:t>
            </w:r>
            <w:r w:rsidR="00B173C7" w:rsidRPr="00632CA8">
              <w:t>prospecto</w:t>
            </w:r>
            <w:r w:rsidRPr="00632CA8">
              <w:t>:</w:t>
            </w:r>
          </w:p>
          <w:p w14:paraId="43CBD3B1" w14:textId="77777777" w:rsidR="001D2D8B" w:rsidRPr="00632CA8" w:rsidRDefault="001D2D8B" w:rsidP="004B121B"/>
          <w:p w14:paraId="7D84FBBF" w14:textId="77777777" w:rsidR="001D2D8B" w:rsidRPr="00632CA8" w:rsidRDefault="001D2D8B" w:rsidP="00C0797A">
            <w:pPr>
              <w:pStyle w:val="Prrafodelista"/>
              <w:numPr>
                <w:ilvl w:val="0"/>
                <w:numId w:val="10"/>
              </w:numPr>
            </w:pPr>
            <w:r w:rsidRPr="00632CA8">
              <w:t xml:space="preserve">Cálculo de Pago Oferta </w:t>
            </w:r>
            <w:r w:rsidR="00144E97" w:rsidRPr="00632CA8">
              <w:t xml:space="preserve">requerido por el </w:t>
            </w:r>
            <w:r w:rsidR="00B173C7" w:rsidRPr="00632CA8">
              <w:t>prospecto</w:t>
            </w:r>
            <w:r w:rsidRPr="00632CA8">
              <w:t>:</w:t>
            </w:r>
          </w:p>
          <w:p w14:paraId="71BAD568" w14:textId="77777777" w:rsidR="001D2D8B" w:rsidRPr="00632CA8" w:rsidRDefault="001D2D8B" w:rsidP="004B121B"/>
          <w:p w14:paraId="2799DCE9" w14:textId="77777777" w:rsidR="00643F6D" w:rsidRPr="00632CA8" w:rsidRDefault="00643F6D" w:rsidP="00643F6D">
            <w:pPr>
              <w:jc w:val="left"/>
              <w:rPr>
                <w:rFonts w:cs="Arial"/>
                <w:sz w:val="16"/>
                <w:szCs w:val="22"/>
              </w:rPr>
            </w:pPr>
            <w:r w:rsidRPr="00632CA8">
              <w:rPr>
                <w:rFonts w:ascii="Cambria Math" w:hAnsi="Cambria Math" w:cs="Arial"/>
                <w:iCs/>
                <w:sz w:val="16"/>
                <w:szCs w:val="22"/>
              </w:rPr>
              <w:t xml:space="preserve">Pago Oferta requerido por el </w:t>
            </w:r>
            <w:r w:rsidR="00B173C7" w:rsidRPr="00632CA8">
              <w:rPr>
                <w:rFonts w:ascii="Cambria Math" w:hAnsi="Cambria Math" w:cs="Arial"/>
                <w:iCs/>
                <w:sz w:val="16"/>
                <w:szCs w:val="22"/>
              </w:rPr>
              <w:t>prospecto</w:t>
            </w:r>
            <w:r w:rsidRPr="00632CA8">
              <w:rPr>
                <w:rFonts w:cs="Arial"/>
                <w:sz w:val="16"/>
                <w:szCs w:val="22"/>
              </w:rPr>
              <w:t xml:space="preserve"> =</w:t>
            </w:r>
          </w:p>
          <w:p w14:paraId="54BCA04C" w14:textId="77777777" w:rsidR="00643F6D" w:rsidRPr="00632CA8" w:rsidRDefault="00643F6D" w:rsidP="00643F6D">
            <w:pPr>
              <w:jc w:val="left"/>
              <w:rPr>
                <w:rFonts w:cs="Arial"/>
                <w:sz w:val="18"/>
                <w:szCs w:val="2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16"/>
                </w:rPr>
                <m:t xml:space="preserve">Monto Oferta </m:t>
              </m:r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22"/>
                </w:rPr>
                <m:t xml:space="preserve">requerido por el prospecto  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</w:rPr>
                <m:t xml:space="preserve">x  </m:t>
              </m:r>
            </m:oMath>
            <w:r w:rsidRPr="00632CA8">
              <w:rPr>
                <w:rFonts w:cs="Arial"/>
                <w:sz w:val="16"/>
                <w:szCs w:val="22"/>
                <w:u w:val="single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Arial"/>
                      <w:i/>
                      <w:sz w:val="16"/>
                      <w:szCs w:val="22"/>
                      <w:u w:val="single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16"/>
                      <w:szCs w:val="22"/>
                      <w:u w:val="single"/>
                    </w:rPr>
                    <m:t>Tasa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6"/>
                      <w:szCs w:val="22"/>
                      <w:u w:val="single"/>
                    </w:rPr>
                    <m:t xml:space="preserve"> </m:t>
                  </m:r>
                  <m:r>
                    <w:rPr>
                      <w:rFonts w:ascii="Cambria Math" w:hAnsi="Cambria Math" w:cs="Arial"/>
                      <w:sz w:val="16"/>
                      <w:szCs w:val="22"/>
                      <w:u w:val="single"/>
                    </w:rPr>
                    <m:t>del Periodo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6"/>
                      <w:szCs w:val="22"/>
                      <w:u w:val="single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sz w:val="16"/>
                          <w:szCs w:val="22"/>
                          <w:u w:val="single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16"/>
                              <w:szCs w:val="22"/>
                              <w:u w:val="single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16"/>
                              <w:szCs w:val="22"/>
                              <w:u w:val="single"/>
                            </w:rPr>
                            <m:t>1+</m:t>
                          </m:r>
                          <m:r>
                            <w:rPr>
                              <w:rFonts w:ascii="Cambria Math" w:hAnsi="Cambria Math" w:cs="Arial"/>
                              <w:sz w:val="16"/>
                              <w:szCs w:val="22"/>
                              <w:u w:val="single"/>
                            </w:rPr>
                            <m:t>Tasa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16"/>
                              <w:szCs w:val="22"/>
                              <w:u w:val="single"/>
                            </w:rPr>
                            <m:t xml:space="preserve"> de periodo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2"/>
                          <w:u w:val="single"/>
                        </w:rPr>
                        <m:t>Plazo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16"/>
                  <w:szCs w:val="22"/>
                  <w:u w:val="single"/>
                </w:rPr>
                <m:t xml:space="preserve"> </m:t>
              </m:r>
            </m:oMath>
          </w:p>
          <w:p w14:paraId="635E72A7" w14:textId="77777777" w:rsidR="00643F6D" w:rsidRPr="00632CA8" w:rsidRDefault="00643F6D" w:rsidP="00643F6D">
            <w:pPr>
              <w:rPr>
                <w:sz w:val="18"/>
                <w:szCs w:val="22"/>
              </w:rPr>
            </w:pPr>
            <w:r w:rsidRPr="00632CA8">
              <w:rPr>
                <w:rFonts w:cs="Arial"/>
                <w:sz w:val="18"/>
                <w:szCs w:val="22"/>
              </w:rPr>
              <w:t xml:space="preserve">                                                              </w:t>
            </w:r>
            <m:oMath>
              <m:r>
                <w:rPr>
                  <w:rFonts w:ascii="Cambria Math" w:hAnsi="Cambria Math" w:cs="Arial"/>
                  <w:sz w:val="18"/>
                  <w:szCs w:val="22"/>
                </w:rPr>
                <m:t xml:space="preserve">   </m:t>
              </m:r>
              <m:sSup>
                <m:sSupPr>
                  <m:ctrlPr>
                    <w:rPr>
                      <w:rFonts w:ascii="Cambria Math" w:hAnsi="Cambria Math" w:cs="Arial"/>
                      <w:sz w:val="18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sz w:val="18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18"/>
                          <w:szCs w:val="22"/>
                        </w:rPr>
                        <m:t>1+Tasa del periodo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18"/>
                      <w:szCs w:val="22"/>
                    </w:rPr>
                    <m:t>Plazo-1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22"/>
                </w:rPr>
                <m:t>)</m:t>
              </m:r>
            </m:oMath>
          </w:p>
          <w:p w14:paraId="396151DA" w14:textId="77777777" w:rsidR="001D2D8B" w:rsidRPr="00632CA8" w:rsidRDefault="001D2D8B" w:rsidP="004B121B">
            <w:pPr>
              <w:rPr>
                <w:sz w:val="16"/>
                <w:szCs w:val="22"/>
              </w:rPr>
            </w:pPr>
          </w:p>
        </w:tc>
      </w:tr>
    </w:tbl>
    <w:p w14:paraId="0F2C903C" w14:textId="77777777" w:rsidR="00CB355C" w:rsidRPr="00632CA8" w:rsidRDefault="00CB355C" w:rsidP="00AE30F9"/>
    <w:p w14:paraId="3BA5F403" w14:textId="77777777" w:rsidR="00E11618" w:rsidRDefault="00E11618" w:rsidP="00E11618">
      <w:r w:rsidRPr="00632CA8">
        <w:t xml:space="preserve">Cuando la opción “Requerido por el prospecto” sea seleccionado, el campo Monto y Catálogo No. De Pagos son obligatorios. </w:t>
      </w:r>
    </w:p>
    <w:p w14:paraId="688EE2FD" w14:textId="77777777" w:rsidR="008B454E" w:rsidRDefault="008B454E" w:rsidP="00E11618"/>
    <w:p w14:paraId="4CA70430" w14:textId="77777777" w:rsidR="008B454E" w:rsidRDefault="008B454E" w:rsidP="00E11618">
      <w:r>
        <w:t xml:space="preserve">Cuando la opción </w:t>
      </w:r>
      <w:r w:rsidRPr="00632CA8">
        <w:t>“Requerido por el prospecto” sea seleccionado</w:t>
      </w:r>
      <w:r>
        <w:t xml:space="preserve"> en Call Center y además </w:t>
      </w:r>
      <w:r w:rsidR="00B616C5">
        <w:t xml:space="preserve">se haya seleccionado una oferta de este tipo </w:t>
      </w:r>
      <w:r>
        <w:t>en Movilidad entonces se agrega una fila adicional. Ejemplo:</w:t>
      </w:r>
    </w:p>
    <w:p w14:paraId="3E587E14" w14:textId="77777777" w:rsidR="008B454E" w:rsidRDefault="008B454E" w:rsidP="00E11618"/>
    <w:p w14:paraId="63E99A88" w14:textId="77777777" w:rsidR="008B454E" w:rsidRDefault="007E70B6" w:rsidP="00E11618">
      <w:r>
        <w:rPr>
          <w:noProof/>
          <w:lang w:val="es-MX" w:eastAsia="es-MX"/>
        </w:rPr>
        <w:drawing>
          <wp:inline distT="0" distB="0" distL="0" distR="0" wp14:anchorId="4D8AE0FA" wp14:editId="63E5A498">
            <wp:extent cx="5400000" cy="673129"/>
            <wp:effectExtent l="19050" t="19050" r="10795" b="127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73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A485F" w14:textId="77777777" w:rsidR="008B33B9" w:rsidRDefault="008B33B9" w:rsidP="00E11618"/>
    <w:p w14:paraId="38172CBE" w14:textId="77777777" w:rsidR="008B33B9" w:rsidRDefault="008B33B9" w:rsidP="008B33B9">
      <w:r w:rsidRPr="00632CA8">
        <w:t xml:space="preserve">La </w:t>
      </w:r>
      <w:r>
        <w:t>etiqueta</w:t>
      </w:r>
      <w:r w:rsidRPr="00632CA8">
        <w:t xml:space="preserve"> Oferta Movilidad</w:t>
      </w:r>
      <w:r>
        <w:t xml:space="preserve"> se encontrará con el Radio </w:t>
      </w:r>
      <w:proofErr w:type="spellStart"/>
      <w:r>
        <w:t>button</w:t>
      </w:r>
      <w:proofErr w:type="spellEnd"/>
      <w:r>
        <w:t xml:space="preserve"> seleccionado en la pantalla Ofertas, y la oferta anteriormente seleccionada en Call Center se identificará en color. </w:t>
      </w:r>
    </w:p>
    <w:p w14:paraId="7A49233B" w14:textId="77777777" w:rsidR="00E7103C" w:rsidRDefault="00E7103C" w:rsidP="008B33B9"/>
    <w:p w14:paraId="4C595662" w14:textId="1A53C02D" w:rsidR="00E7103C" w:rsidRDefault="00E7103C" w:rsidP="00E7103C">
      <w:r w:rsidRPr="00632CA8">
        <w:t xml:space="preserve">La </w:t>
      </w:r>
      <w:r>
        <w:t>etiqueta</w:t>
      </w:r>
      <w:r w:rsidRPr="00632CA8">
        <w:t xml:space="preserve"> Oferta Movilidad</w:t>
      </w:r>
      <w:r>
        <w:t xml:space="preserve"> se encontrará con el Radio </w:t>
      </w:r>
      <w:proofErr w:type="spellStart"/>
      <w:r>
        <w:t>button</w:t>
      </w:r>
      <w:proofErr w:type="spellEnd"/>
      <w:r>
        <w:t xml:space="preserve"> activado en la pantalla Ofertas, y la oferta anteriormente </w:t>
      </w:r>
      <w:r w:rsidRPr="007E70B6">
        <w:t>seleccionada en Call Center</w:t>
      </w:r>
      <w:r>
        <w:t xml:space="preserve"> se identificará en color. Siempre se debe marcar en color la última oferta seleccionada e inactivar el radio </w:t>
      </w:r>
      <w:proofErr w:type="spellStart"/>
      <w:r>
        <w:t>button</w:t>
      </w:r>
      <w:proofErr w:type="spellEnd"/>
      <w:r>
        <w:t xml:space="preserve"> de selección. </w:t>
      </w:r>
    </w:p>
    <w:p w14:paraId="159FBF3C" w14:textId="77777777" w:rsidR="009E2880" w:rsidRPr="0097102C" w:rsidRDefault="001D36BC" w:rsidP="00397640">
      <w:pPr>
        <w:pStyle w:val="Estilo4"/>
      </w:pPr>
      <w:bookmarkStart w:id="23" w:name="_Toc512265230"/>
      <w:r w:rsidRPr="0097102C">
        <w:t>Indicador</w:t>
      </w:r>
      <w:r w:rsidR="009E2880" w:rsidRPr="0097102C">
        <w:t xml:space="preserve"> de ofertas de Movilidad</w:t>
      </w:r>
      <w:r w:rsidR="007467EE" w:rsidRPr="0097102C">
        <w:t>.</w:t>
      </w:r>
      <w:bookmarkEnd w:id="23"/>
      <w:r w:rsidR="007467EE" w:rsidRPr="0097102C">
        <w:t xml:space="preserve"> </w:t>
      </w:r>
    </w:p>
    <w:p w14:paraId="2C7823DC" w14:textId="77777777" w:rsidR="009E2880" w:rsidRPr="00632CA8" w:rsidRDefault="009E2880" w:rsidP="009E2880">
      <w:r w:rsidRPr="00632CA8">
        <w:t xml:space="preserve">Como usuario Administrador quiero visualizar </w:t>
      </w:r>
      <w:r w:rsidR="001D36BC">
        <w:t xml:space="preserve">una etiqueta que me  indique cuando la oferta ha sido seleccionada desde movilidad </w:t>
      </w:r>
      <w:r w:rsidRPr="00632CA8">
        <w:t xml:space="preserve">para </w:t>
      </w:r>
      <w:r w:rsidR="001D36BC" w:rsidRPr="001D36BC">
        <w:t>identificar el canal por el cual se eligió una oferta.</w:t>
      </w:r>
    </w:p>
    <w:p w14:paraId="18047834" w14:textId="77777777" w:rsidR="009E2880" w:rsidRPr="00632CA8" w:rsidRDefault="009E2880" w:rsidP="009E2880"/>
    <w:p w14:paraId="7E842F17" w14:textId="77777777" w:rsidR="009E2880" w:rsidRDefault="009E2880" w:rsidP="009E2880">
      <w:r w:rsidRPr="00632CA8">
        <w:t>La pantalla muestra</w:t>
      </w:r>
      <w:r w:rsidR="00C23E52">
        <w:t xml:space="preserve"> la etiqueta en la oferta seleccionada</w:t>
      </w:r>
      <w:r w:rsidRPr="00632CA8">
        <w:t>:</w:t>
      </w:r>
    </w:p>
    <w:p w14:paraId="300F7B25" w14:textId="77777777" w:rsidR="001D36BC" w:rsidRDefault="001D36BC" w:rsidP="009E2880"/>
    <w:p w14:paraId="5CF40299" w14:textId="77777777" w:rsidR="001D36BC" w:rsidRPr="00632CA8" w:rsidRDefault="001D36BC" w:rsidP="009E2880"/>
    <w:p w14:paraId="18147E5A" w14:textId="77777777" w:rsidR="00C24F53" w:rsidRPr="00632CA8" w:rsidRDefault="000F1BD0" w:rsidP="00AE30F9">
      <w:r>
        <w:rPr>
          <w:noProof/>
          <w:lang w:val="es-MX" w:eastAsia="es-MX"/>
        </w:rPr>
        <w:drawing>
          <wp:inline distT="0" distB="0" distL="0" distR="0" wp14:anchorId="7BE849E2" wp14:editId="19676E2C">
            <wp:extent cx="5400000" cy="4144258"/>
            <wp:effectExtent l="19050" t="19050" r="10795" b="279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44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400335" w14:textId="77777777" w:rsidR="00FC3C64" w:rsidRPr="00632CA8" w:rsidRDefault="00FC3C64" w:rsidP="00C24F53">
      <w:pPr>
        <w:jc w:val="center"/>
      </w:pPr>
    </w:p>
    <w:p w14:paraId="63C7F127" w14:textId="77777777" w:rsidR="00FC3C64" w:rsidRPr="00632CA8" w:rsidRDefault="00FC3C64" w:rsidP="00FC3C64"/>
    <w:p w14:paraId="7CE1EDBD" w14:textId="77777777" w:rsidR="00C61DED" w:rsidRDefault="00FD4DA5" w:rsidP="00FD4DA5">
      <w:r w:rsidRPr="00632CA8">
        <w:t xml:space="preserve">La </w:t>
      </w:r>
      <w:r w:rsidR="00777814">
        <w:t>etiqueta</w:t>
      </w:r>
      <w:r w:rsidRPr="00632CA8">
        <w:t xml:space="preserve"> Oferta Movilidad se muestra únicamente cuando se ha realizado la asignación de u</w:t>
      </w:r>
      <w:r w:rsidR="00777814">
        <w:t>n</w:t>
      </w:r>
      <w:r w:rsidR="00C23E52">
        <w:t>a oferta por el Canal Cambaceo.</w:t>
      </w:r>
    </w:p>
    <w:p w14:paraId="026A5ED4" w14:textId="77777777" w:rsidR="00C23E52" w:rsidRDefault="00C23E52" w:rsidP="00FD4DA5"/>
    <w:p w14:paraId="45C4A589" w14:textId="77777777" w:rsidR="00C23E52" w:rsidRDefault="00C23E52" w:rsidP="00FD4DA5">
      <w:r w:rsidRPr="00632CA8">
        <w:t xml:space="preserve">La </w:t>
      </w:r>
      <w:r>
        <w:t>etiqueta</w:t>
      </w:r>
      <w:r w:rsidRPr="00632CA8">
        <w:t xml:space="preserve"> Oferta Movilidad</w:t>
      </w:r>
      <w:r>
        <w:t xml:space="preserve"> se actualizará por cada vez que sea </w:t>
      </w:r>
      <w:r w:rsidR="000F1BD0">
        <w:t>seleccionada una oferta</w:t>
      </w:r>
      <w:r>
        <w:t xml:space="preserve"> en Movilidad, por lo que se mostrará siempre la etiqueta</w:t>
      </w:r>
      <w:r w:rsidR="000F1BD0">
        <w:t xml:space="preserve"> en la última selección. </w:t>
      </w:r>
    </w:p>
    <w:p w14:paraId="240F4D4B" w14:textId="77777777" w:rsidR="000F1BD0" w:rsidRDefault="000F1BD0" w:rsidP="00FD4DA5"/>
    <w:p w14:paraId="7A14FC87" w14:textId="277AC6CF" w:rsidR="000F1BD0" w:rsidRDefault="000F1BD0" w:rsidP="00FD4DA5">
      <w:r w:rsidRPr="00632CA8">
        <w:t xml:space="preserve">La </w:t>
      </w:r>
      <w:r>
        <w:t>etiqueta</w:t>
      </w:r>
      <w:r w:rsidRPr="00632CA8">
        <w:t xml:space="preserve"> Oferta Movilidad</w:t>
      </w:r>
      <w:r>
        <w:t xml:space="preserve"> se encontrará con el Radio </w:t>
      </w:r>
      <w:proofErr w:type="spellStart"/>
      <w:r>
        <w:t>button</w:t>
      </w:r>
      <w:proofErr w:type="spellEnd"/>
      <w:r>
        <w:t xml:space="preserve"> </w:t>
      </w:r>
      <w:r w:rsidR="008B33B9">
        <w:t>activado</w:t>
      </w:r>
      <w:r w:rsidR="00B8469B">
        <w:t xml:space="preserve"> en la pantalla Ofertas</w:t>
      </w:r>
      <w:r>
        <w:t>.</w:t>
      </w:r>
      <w:r w:rsidR="007E70B6">
        <w:t xml:space="preserve"> Siempre se debe marcar en color la última</w:t>
      </w:r>
      <w:r w:rsidR="00A00474">
        <w:t xml:space="preserve"> oferta</w:t>
      </w:r>
      <w:r w:rsidR="007E70B6">
        <w:t xml:space="preserve"> selecci</w:t>
      </w:r>
      <w:r w:rsidR="00A00474">
        <w:t xml:space="preserve">onada por parte de Call Center e inactivar el radio </w:t>
      </w:r>
      <w:proofErr w:type="spellStart"/>
      <w:r w:rsidR="00A00474">
        <w:t>button</w:t>
      </w:r>
      <w:proofErr w:type="spellEnd"/>
      <w:r w:rsidR="00A00474">
        <w:t xml:space="preserve"> de selección. </w:t>
      </w:r>
    </w:p>
    <w:p w14:paraId="1228AF6C" w14:textId="77777777" w:rsidR="0097102C" w:rsidRDefault="0097102C" w:rsidP="00FD4DA5"/>
    <w:p w14:paraId="3DDE76C2" w14:textId="6FCC0FCE" w:rsidR="0097102C" w:rsidRPr="00275C28" w:rsidRDefault="0097102C" w:rsidP="00FD4DA5">
      <w:r w:rsidRPr="00275C28">
        <w:t xml:space="preserve">Cuando </w:t>
      </w:r>
      <w:r w:rsidR="00275C28">
        <w:t xml:space="preserve">el proceso inicie con </w:t>
      </w:r>
      <w:r w:rsidRPr="00275C28">
        <w:t>la oferta sea seleccionada de primera vez en Movilidad, la etiqueta Oferta Movilidad se mostrará</w:t>
      </w:r>
      <w:r w:rsidR="00275C28">
        <w:t xml:space="preserve"> en la pantalla Ofertas</w:t>
      </w:r>
      <w:r w:rsidRPr="00275C28">
        <w:t xml:space="preserve">. </w:t>
      </w:r>
    </w:p>
    <w:p w14:paraId="1A7ED6FB" w14:textId="77777777" w:rsidR="000F1BD0" w:rsidRDefault="000F1BD0" w:rsidP="00FD4DA5"/>
    <w:p w14:paraId="0F0A213F" w14:textId="77777777" w:rsidR="000F1BD0" w:rsidRDefault="000F1BD0" w:rsidP="00FD4DA5">
      <w:r>
        <w:t xml:space="preserve">El usuario podrá realizar el cambio en selección de la oferta sin límite de modificaciones. </w:t>
      </w:r>
    </w:p>
    <w:p w14:paraId="12AA1AFF" w14:textId="77777777" w:rsidR="000F1BD0" w:rsidRDefault="000F1BD0" w:rsidP="00FD4DA5"/>
    <w:p w14:paraId="22DA6974" w14:textId="77777777" w:rsidR="00C61DED" w:rsidRPr="00632CA8" w:rsidRDefault="000F1BD0" w:rsidP="00FD4DA5">
      <w:r>
        <w:t xml:space="preserve">La última oferta seleccionada (Call center o Movilidad) será la que se envíe a Autorización. </w:t>
      </w:r>
    </w:p>
    <w:p w14:paraId="300C3F30" w14:textId="77777777" w:rsidR="00C24F53" w:rsidRPr="00632CA8" w:rsidRDefault="006B5C5E" w:rsidP="00397640">
      <w:pPr>
        <w:pStyle w:val="Estilo4"/>
      </w:pPr>
      <w:bookmarkStart w:id="24" w:name="_Toc512265231"/>
      <w:r w:rsidRPr="00632CA8">
        <w:lastRenderedPageBreak/>
        <w:t>Seleccionar</w:t>
      </w:r>
      <w:r w:rsidR="00C24F53" w:rsidRPr="00632CA8">
        <w:t xml:space="preserve"> ofertas del </w:t>
      </w:r>
      <w:r w:rsidR="00B173C7" w:rsidRPr="00632CA8">
        <w:t>prospecto</w:t>
      </w:r>
      <w:r w:rsidR="00C24F53" w:rsidRPr="00632CA8">
        <w:t>.</w:t>
      </w:r>
      <w:bookmarkEnd w:id="24"/>
      <w:r w:rsidR="00C24F53" w:rsidRPr="00632CA8">
        <w:t xml:space="preserve"> </w:t>
      </w:r>
    </w:p>
    <w:p w14:paraId="60E0E92E" w14:textId="77777777" w:rsidR="00A70BB6" w:rsidRPr="00632CA8" w:rsidRDefault="00A70BB6" w:rsidP="00A70BB6">
      <w:r w:rsidRPr="00632CA8">
        <w:t xml:space="preserve">Como usuario Administrador quiero seleccionar una oferta de entre las opciones que muestra la pantalla “Ofertas” para continuar con el proceso. </w:t>
      </w:r>
    </w:p>
    <w:p w14:paraId="2F5E7443" w14:textId="77777777" w:rsidR="00A70BB6" w:rsidRPr="00632CA8" w:rsidRDefault="00A70BB6" w:rsidP="00A70BB6"/>
    <w:p w14:paraId="559EED0E" w14:textId="77777777" w:rsidR="00A70BB6" w:rsidRPr="00632CA8" w:rsidRDefault="00DB2F19" w:rsidP="00A70BB6">
      <w:r w:rsidRPr="00632CA8">
        <w:t>Solo puede seleccionarse una oferta</w:t>
      </w:r>
      <w:r w:rsidR="00A70BB6" w:rsidRPr="00632CA8">
        <w:t>:</w:t>
      </w:r>
    </w:p>
    <w:p w14:paraId="4CF90D33" w14:textId="77777777" w:rsidR="00A70BB6" w:rsidRPr="00632CA8" w:rsidRDefault="00A70BB6" w:rsidP="00A70BB6"/>
    <w:p w14:paraId="097C3293" w14:textId="77777777" w:rsidR="00A70BB6" w:rsidRPr="00632CA8" w:rsidRDefault="002809BC" w:rsidP="00A70BB6">
      <w:r w:rsidRPr="00632CA8">
        <w:rPr>
          <w:noProof/>
          <w:lang w:val="es-MX" w:eastAsia="es-MX"/>
        </w:rPr>
        <w:drawing>
          <wp:inline distT="0" distB="0" distL="0" distR="0" wp14:anchorId="2FFA4642" wp14:editId="2F661543">
            <wp:extent cx="5399405" cy="3181350"/>
            <wp:effectExtent l="19050" t="19050" r="10795" b="190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37"/>
                    <a:stretch/>
                  </pic:blipFill>
                  <pic:spPr bwMode="auto">
                    <a:xfrm>
                      <a:off x="0" y="0"/>
                      <a:ext cx="5400000" cy="3181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EB18" w14:textId="77777777" w:rsidR="009016C6" w:rsidRPr="00632CA8" w:rsidRDefault="009016C6" w:rsidP="00A70BB6"/>
    <w:p w14:paraId="10C3F2AE" w14:textId="77777777" w:rsidR="006E6344" w:rsidRPr="00632CA8" w:rsidRDefault="006E6344" w:rsidP="00A70BB6"/>
    <w:p w14:paraId="4841B389" w14:textId="77777777" w:rsidR="009016C6" w:rsidRPr="00632CA8" w:rsidRDefault="009016C6" w:rsidP="00397640">
      <w:pPr>
        <w:pStyle w:val="Estilo4"/>
      </w:pPr>
      <w:bookmarkStart w:id="25" w:name="_Toc512265232"/>
      <w:r w:rsidRPr="00632CA8">
        <w:t>Guardar oferta seleccionada.</w:t>
      </w:r>
      <w:bookmarkEnd w:id="25"/>
      <w:r w:rsidRPr="00632CA8">
        <w:t xml:space="preserve"> </w:t>
      </w:r>
    </w:p>
    <w:p w14:paraId="1B915CB3" w14:textId="6003621D" w:rsidR="009016C6" w:rsidRPr="00632CA8" w:rsidRDefault="009016C6" w:rsidP="009016C6">
      <w:r w:rsidRPr="00632CA8">
        <w:t xml:space="preserve">Como usuario Administrador quiero guardar la oferta seleccionada para poder continuar </w:t>
      </w:r>
      <w:r w:rsidR="00E11491">
        <w:t>con la siguiente etapa</w:t>
      </w:r>
      <w:r w:rsidRPr="00632CA8">
        <w:t>.</w:t>
      </w:r>
    </w:p>
    <w:p w14:paraId="329DEEE8" w14:textId="77777777" w:rsidR="009016C6" w:rsidRPr="00632CA8" w:rsidRDefault="009016C6" w:rsidP="009016C6"/>
    <w:p w14:paraId="6FE316BD" w14:textId="77777777" w:rsidR="009016C6" w:rsidRPr="00632CA8" w:rsidRDefault="00206525" w:rsidP="009016C6">
      <w:r w:rsidRPr="00632CA8">
        <w:t>La pantalla muestra la opción “Guardar”</w:t>
      </w:r>
      <w:r w:rsidR="007760E7" w:rsidRPr="00632CA8">
        <w:t>, al dar clic se muestra el mensaje “</w:t>
      </w:r>
      <w:r w:rsidR="00A621A5" w:rsidRPr="00632CA8">
        <w:t>Se ha guardado exitosamente”</w:t>
      </w:r>
      <w:r w:rsidRPr="00632CA8">
        <w:t>.</w:t>
      </w:r>
    </w:p>
    <w:p w14:paraId="75EC5667" w14:textId="77777777" w:rsidR="00206525" w:rsidRPr="00632CA8" w:rsidRDefault="00206525" w:rsidP="009016C6"/>
    <w:p w14:paraId="06BBB677" w14:textId="77777777" w:rsidR="00E052FE" w:rsidRPr="00632CA8" w:rsidRDefault="001D3669" w:rsidP="009016C6">
      <w:r>
        <w:rPr>
          <w:noProof/>
          <w:lang w:val="es-MX" w:eastAsia="es-MX"/>
        </w:rPr>
        <w:lastRenderedPageBreak/>
        <w:drawing>
          <wp:inline distT="0" distB="0" distL="0" distR="0" wp14:anchorId="7A4A8985" wp14:editId="188ABFE2">
            <wp:extent cx="5400000" cy="4231995"/>
            <wp:effectExtent l="19050" t="19050" r="10795" b="165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31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53AF3F" w14:textId="77777777" w:rsidR="00711756" w:rsidRPr="00632CA8" w:rsidRDefault="00711756" w:rsidP="009016C6"/>
    <w:p w14:paraId="2776F0AF" w14:textId="77777777" w:rsidR="00711756" w:rsidRPr="00632CA8" w:rsidRDefault="00711756" w:rsidP="009016C6"/>
    <w:p w14:paraId="18FC3987" w14:textId="77777777" w:rsidR="00711756" w:rsidRPr="00632CA8" w:rsidRDefault="00711756" w:rsidP="009016C6">
      <w:r w:rsidRPr="00632CA8">
        <w:t>La opción “Guardar” se habilita cuando:</w:t>
      </w:r>
    </w:p>
    <w:p w14:paraId="1F379C41" w14:textId="77777777" w:rsidR="00DB2F19" w:rsidRPr="00632CA8" w:rsidRDefault="00DB2F19" w:rsidP="009016C6"/>
    <w:p w14:paraId="33722389" w14:textId="77777777" w:rsidR="00DB2F19" w:rsidRPr="00632CA8" w:rsidRDefault="00711756" w:rsidP="00C0797A">
      <w:pPr>
        <w:pStyle w:val="Prrafodelista"/>
        <w:numPr>
          <w:ilvl w:val="0"/>
          <w:numId w:val="18"/>
        </w:numPr>
      </w:pPr>
      <w:r w:rsidRPr="00632CA8">
        <w:t>La etiqueta de la oferta = Venta, y</w:t>
      </w:r>
      <w:r w:rsidR="00032E69" w:rsidRPr="00632CA8">
        <w:t xml:space="preserve"> además</w:t>
      </w:r>
      <w:r w:rsidR="00AB731B" w:rsidRPr="00632CA8">
        <w:t>:</w:t>
      </w:r>
    </w:p>
    <w:p w14:paraId="3CCA01E8" w14:textId="77777777" w:rsidR="00711756" w:rsidRPr="00632CA8" w:rsidRDefault="00711756" w:rsidP="00C0797A">
      <w:pPr>
        <w:pStyle w:val="Prrafodelista"/>
        <w:numPr>
          <w:ilvl w:val="0"/>
          <w:numId w:val="16"/>
        </w:numPr>
        <w:ind w:left="1134"/>
      </w:pPr>
      <w:r w:rsidRPr="00632CA8">
        <w:t xml:space="preserve">El usuario haya seleccionado una oferta de la tabla “Automática”. </w:t>
      </w:r>
    </w:p>
    <w:p w14:paraId="2CB7F188" w14:textId="77777777" w:rsidR="00032E69" w:rsidRPr="00632CA8" w:rsidRDefault="00063207" w:rsidP="00E96FFC">
      <w:pPr>
        <w:ind w:left="1134"/>
      </w:pPr>
      <w:r w:rsidRPr="00632CA8">
        <w:t>En caso que</w:t>
      </w:r>
      <w:r w:rsidR="00032E69" w:rsidRPr="00632CA8">
        <w:t xml:space="preserve"> la oferta seleccionada correspond</w:t>
      </w:r>
      <w:r w:rsidRPr="00632CA8">
        <w:t>a</w:t>
      </w:r>
      <w:r w:rsidR="00032E69" w:rsidRPr="00632CA8">
        <w:t xml:space="preserve"> a “Nueva oferta” validar:</w:t>
      </w:r>
    </w:p>
    <w:p w14:paraId="27B9B67D" w14:textId="77777777" w:rsidR="00032E69" w:rsidRPr="00632CA8" w:rsidRDefault="00032E69" w:rsidP="00C0797A">
      <w:pPr>
        <w:pStyle w:val="Prrafodelista"/>
        <w:numPr>
          <w:ilvl w:val="1"/>
          <w:numId w:val="16"/>
        </w:numPr>
        <w:ind w:left="1701"/>
      </w:pPr>
      <w:r w:rsidRPr="00632CA8">
        <w:t>Campo Monto. Ver historia 26.</w:t>
      </w:r>
    </w:p>
    <w:p w14:paraId="1A9AA936" w14:textId="77777777" w:rsidR="00032E69" w:rsidRPr="00632CA8" w:rsidRDefault="00A00018" w:rsidP="00C0797A">
      <w:pPr>
        <w:pStyle w:val="Prrafodelista"/>
        <w:numPr>
          <w:ilvl w:val="1"/>
          <w:numId w:val="16"/>
        </w:numPr>
        <w:ind w:left="1701"/>
      </w:pPr>
      <w:r w:rsidRPr="00632CA8">
        <w:t>Catá</w:t>
      </w:r>
      <w:r w:rsidR="00032E69" w:rsidRPr="00632CA8">
        <w:t>logo No. De Pagos. Ver historia 26.</w:t>
      </w:r>
    </w:p>
    <w:p w14:paraId="3A5A4141" w14:textId="77777777" w:rsidR="00711756" w:rsidRPr="00632CA8" w:rsidRDefault="00032E69" w:rsidP="00C0797A">
      <w:pPr>
        <w:pStyle w:val="Prrafodelista"/>
        <w:numPr>
          <w:ilvl w:val="0"/>
          <w:numId w:val="16"/>
        </w:numPr>
        <w:ind w:left="1134"/>
      </w:pPr>
      <w:r w:rsidRPr="00632CA8">
        <w:t xml:space="preserve">Si el punto 1 no se cumple entonces, </w:t>
      </w:r>
      <w:r w:rsidR="00711756" w:rsidRPr="00632CA8">
        <w:t xml:space="preserve">haya seleccionado una oferta de la tabla “Máxima”. </w:t>
      </w:r>
    </w:p>
    <w:p w14:paraId="33861CC7" w14:textId="77777777" w:rsidR="00063207" w:rsidRPr="00632CA8" w:rsidRDefault="00063207" w:rsidP="00E96FFC">
      <w:pPr>
        <w:ind w:left="1134"/>
      </w:pPr>
      <w:r w:rsidRPr="00632CA8">
        <w:t>En caso que la oferta seleccionada corresponda a “Nueva oferta” validar:</w:t>
      </w:r>
    </w:p>
    <w:p w14:paraId="3B0AC0AE" w14:textId="77777777" w:rsidR="00063207" w:rsidRPr="00632CA8" w:rsidRDefault="00063207" w:rsidP="00C0797A">
      <w:pPr>
        <w:pStyle w:val="Prrafodelista"/>
        <w:numPr>
          <w:ilvl w:val="1"/>
          <w:numId w:val="16"/>
        </w:numPr>
        <w:ind w:left="1701"/>
      </w:pPr>
      <w:r w:rsidRPr="00632CA8">
        <w:t>Campo Monto. Ver historia 27.</w:t>
      </w:r>
    </w:p>
    <w:p w14:paraId="268EAA81" w14:textId="77777777" w:rsidR="00063207" w:rsidRPr="00632CA8" w:rsidRDefault="00063207" w:rsidP="00C0797A">
      <w:pPr>
        <w:pStyle w:val="Prrafodelista"/>
        <w:numPr>
          <w:ilvl w:val="1"/>
          <w:numId w:val="16"/>
        </w:numPr>
        <w:ind w:left="1701"/>
      </w:pPr>
      <w:r w:rsidRPr="00632CA8">
        <w:t>Catálogo No. De Pagos. Ver historia 27.</w:t>
      </w:r>
    </w:p>
    <w:p w14:paraId="4A2FE1CB" w14:textId="77777777" w:rsidR="00E11618" w:rsidRPr="00632CA8" w:rsidRDefault="00032E69" w:rsidP="00C0797A">
      <w:pPr>
        <w:pStyle w:val="Prrafodelista"/>
        <w:numPr>
          <w:ilvl w:val="0"/>
          <w:numId w:val="16"/>
        </w:numPr>
        <w:ind w:left="1134"/>
      </w:pPr>
      <w:r w:rsidRPr="00632CA8">
        <w:t>Si el punto 1 y 2 no se cumplen entonces,</w:t>
      </w:r>
      <w:r w:rsidR="00E11618" w:rsidRPr="00632CA8">
        <w:t xml:space="preserve"> haya seleccionado una oferta de la tabla “Requerido por el prospecto” validar:</w:t>
      </w:r>
    </w:p>
    <w:p w14:paraId="29F5F4CD" w14:textId="77777777" w:rsidR="00E11618" w:rsidRPr="00632CA8" w:rsidRDefault="00E11618" w:rsidP="00C0797A">
      <w:pPr>
        <w:pStyle w:val="Prrafodelista"/>
        <w:numPr>
          <w:ilvl w:val="1"/>
          <w:numId w:val="16"/>
        </w:numPr>
        <w:ind w:left="1701"/>
      </w:pPr>
      <w:r w:rsidRPr="00632CA8">
        <w:t>Campo Monto. Ver historia 28.</w:t>
      </w:r>
    </w:p>
    <w:p w14:paraId="5BBD1DF5" w14:textId="77777777" w:rsidR="00E11618" w:rsidRPr="00632CA8" w:rsidRDefault="00E11618" w:rsidP="00C0797A">
      <w:pPr>
        <w:pStyle w:val="Prrafodelista"/>
        <w:numPr>
          <w:ilvl w:val="1"/>
          <w:numId w:val="16"/>
        </w:numPr>
        <w:ind w:left="1701"/>
      </w:pPr>
      <w:r w:rsidRPr="00632CA8">
        <w:t>Catálogo No. De Pagos. Ver historia 28.</w:t>
      </w:r>
    </w:p>
    <w:p w14:paraId="013336C5" w14:textId="77777777" w:rsidR="00E11618" w:rsidRPr="00632CA8" w:rsidRDefault="00AB731B" w:rsidP="00C0797A">
      <w:pPr>
        <w:pStyle w:val="Prrafodelista"/>
        <w:numPr>
          <w:ilvl w:val="0"/>
          <w:numId w:val="16"/>
        </w:numPr>
        <w:ind w:left="1134"/>
      </w:pPr>
      <w:r w:rsidRPr="00632CA8">
        <w:t>Si el punto 1, 2 y 3 no se cumplen entonces, validar si existe “Oferta Movilidad”,</w:t>
      </w:r>
      <w:r w:rsidR="00F168EC" w:rsidRPr="00632CA8">
        <w:t xml:space="preserve"> si existe, entonces</w:t>
      </w:r>
      <w:r w:rsidR="00306EEF" w:rsidRPr="00632CA8">
        <w:t xml:space="preserve"> ésta oferta es seleccionada por defecto. V</w:t>
      </w:r>
      <w:r w:rsidR="00F168EC" w:rsidRPr="00632CA8">
        <w:t xml:space="preserve">er historia 29. </w:t>
      </w:r>
    </w:p>
    <w:p w14:paraId="24C8D339" w14:textId="77777777" w:rsidR="00F168EC" w:rsidRPr="00632CA8" w:rsidRDefault="00F168EC" w:rsidP="00C0797A">
      <w:pPr>
        <w:pStyle w:val="Prrafodelista"/>
        <w:numPr>
          <w:ilvl w:val="0"/>
          <w:numId w:val="16"/>
        </w:numPr>
        <w:ind w:left="1134"/>
      </w:pPr>
      <w:r w:rsidRPr="00632CA8">
        <w:lastRenderedPageBreak/>
        <w:t>Si el punto 1, 2, 3 o 4 no se cumplen entonces, mostrar mensaje “Debe seleccionar al menos una oferta”.</w:t>
      </w:r>
    </w:p>
    <w:p w14:paraId="475BF944" w14:textId="77777777" w:rsidR="00673CC7" w:rsidRPr="00632CA8" w:rsidRDefault="00673CC7" w:rsidP="009016C6"/>
    <w:p w14:paraId="2E767697" w14:textId="77777777" w:rsidR="00042890" w:rsidRPr="00632CA8" w:rsidRDefault="00042890" w:rsidP="00C0797A">
      <w:pPr>
        <w:pStyle w:val="Prrafodelista"/>
        <w:numPr>
          <w:ilvl w:val="0"/>
          <w:numId w:val="18"/>
        </w:numPr>
      </w:pPr>
      <w:r w:rsidRPr="00632CA8">
        <w:t>La etiqueta de la oferta = No venta, y además:</w:t>
      </w:r>
    </w:p>
    <w:p w14:paraId="11B04897" w14:textId="77777777" w:rsidR="00042890" w:rsidRPr="00632CA8" w:rsidRDefault="00042890" w:rsidP="00042890"/>
    <w:p w14:paraId="32DD7224" w14:textId="77777777" w:rsidR="00042890" w:rsidRPr="00632CA8" w:rsidRDefault="00042890" w:rsidP="00C0797A">
      <w:pPr>
        <w:pStyle w:val="Prrafodelista"/>
        <w:numPr>
          <w:ilvl w:val="0"/>
          <w:numId w:val="17"/>
        </w:numPr>
        <w:ind w:left="1134"/>
      </w:pPr>
      <w:r w:rsidRPr="00632CA8">
        <w:t xml:space="preserve">El usuario haya seleccionado una opción de los catálogos Motivo y Detalle. Ver historia 24. </w:t>
      </w:r>
    </w:p>
    <w:p w14:paraId="7470AC23" w14:textId="77777777" w:rsidR="003135BC" w:rsidRPr="00632CA8" w:rsidRDefault="003135BC" w:rsidP="00C0797A">
      <w:pPr>
        <w:pStyle w:val="Prrafodelista"/>
        <w:numPr>
          <w:ilvl w:val="0"/>
          <w:numId w:val="17"/>
        </w:numPr>
        <w:ind w:left="1134"/>
      </w:pPr>
      <w:r w:rsidRPr="00632CA8">
        <w:t>Si el punto 1 no se cumple, muestra mensaje “Debe seleccionar una opción del catálogo &lt;&lt;Nombre del catálogo&gt;&gt;”</w:t>
      </w:r>
    </w:p>
    <w:p w14:paraId="2188AB7C" w14:textId="77777777" w:rsidR="00AB69C8" w:rsidRPr="00632CA8" w:rsidRDefault="00AB69C8" w:rsidP="00AB69C8">
      <w:pPr>
        <w:pStyle w:val="Estilo4"/>
      </w:pPr>
      <w:bookmarkStart w:id="26" w:name="_Toc512265233"/>
      <w:r w:rsidRPr="00632CA8">
        <w:t>Generar número de folio.</w:t>
      </w:r>
      <w:bookmarkEnd w:id="26"/>
      <w:r w:rsidRPr="00632CA8">
        <w:t xml:space="preserve"> </w:t>
      </w:r>
    </w:p>
    <w:p w14:paraId="132775C3" w14:textId="77777777" w:rsidR="00AB69C8" w:rsidRPr="00632CA8" w:rsidRDefault="00AB69C8" w:rsidP="00AB69C8">
      <w:r w:rsidRPr="00632CA8">
        <w:t>Como usuario Administrador quiero ver el número de folio cuando se etiqueta la oferta para poder dar seguimiento al prospecto.</w:t>
      </w:r>
    </w:p>
    <w:p w14:paraId="6BDD78C7" w14:textId="77777777" w:rsidR="00AB69C8" w:rsidRPr="00632CA8" w:rsidRDefault="00AB69C8" w:rsidP="00AB69C8"/>
    <w:p w14:paraId="2A6F5A50" w14:textId="77777777" w:rsidR="002809BC" w:rsidRPr="00632CA8" w:rsidRDefault="00123A5E" w:rsidP="00123A5E">
      <w:pPr>
        <w:jc w:val="center"/>
        <w:rPr>
          <w:color w:val="FF0000"/>
        </w:rPr>
      </w:pPr>
      <w:r>
        <w:rPr>
          <w:noProof/>
          <w:color w:val="FF0000"/>
          <w:lang w:val="es-MX" w:eastAsia="es-MX"/>
        </w:rPr>
        <w:drawing>
          <wp:inline distT="0" distB="0" distL="0" distR="0" wp14:anchorId="1DF011A7" wp14:editId="1DE1F143">
            <wp:extent cx="3240000" cy="1385994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385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877D2" w14:textId="77777777" w:rsidR="002809BC" w:rsidRPr="00632CA8" w:rsidRDefault="002809BC" w:rsidP="00AB69C8">
      <w:pPr>
        <w:rPr>
          <w:color w:val="FF0000"/>
        </w:rPr>
      </w:pPr>
    </w:p>
    <w:p w14:paraId="4D497513" w14:textId="77777777" w:rsidR="00121932" w:rsidRPr="00632CA8" w:rsidRDefault="00121932" w:rsidP="00AB69C8"/>
    <w:p w14:paraId="161D462D" w14:textId="77777777" w:rsidR="00DB2F19" w:rsidRPr="00632CA8" w:rsidRDefault="00C2500C" w:rsidP="00C0797A">
      <w:pPr>
        <w:pStyle w:val="Prrafodelista"/>
        <w:numPr>
          <w:ilvl w:val="0"/>
          <w:numId w:val="15"/>
        </w:numPr>
      </w:pPr>
      <w:r w:rsidRPr="00632CA8">
        <w:t>El número de folio se genera cuando el usuario realiza el guardado del etiquetado de la oferta</w:t>
      </w:r>
      <w:r w:rsidR="00DB2F19" w:rsidRPr="00632CA8">
        <w:t>.</w:t>
      </w:r>
    </w:p>
    <w:p w14:paraId="7C19F1E1" w14:textId="77777777" w:rsidR="00DB2F19" w:rsidRPr="00632CA8" w:rsidRDefault="00DB2F19" w:rsidP="00C0797A">
      <w:pPr>
        <w:pStyle w:val="Prrafodelista"/>
        <w:numPr>
          <w:ilvl w:val="0"/>
          <w:numId w:val="15"/>
        </w:numPr>
      </w:pPr>
      <w:r w:rsidRPr="00632CA8">
        <w:t>P</w:t>
      </w:r>
      <w:r w:rsidR="00C2500C" w:rsidRPr="00632CA8">
        <w:t>or cada cambio de etiquetado en la oferta, se genera un nuevo número de folio</w:t>
      </w:r>
      <w:r w:rsidRPr="00632CA8">
        <w:t>.</w:t>
      </w:r>
    </w:p>
    <w:p w14:paraId="0A613429" w14:textId="77777777" w:rsidR="00C2500C" w:rsidRPr="00632CA8" w:rsidRDefault="00DB2F19" w:rsidP="00C0797A">
      <w:pPr>
        <w:pStyle w:val="Prrafodelista"/>
        <w:numPr>
          <w:ilvl w:val="0"/>
          <w:numId w:val="15"/>
        </w:numPr>
      </w:pPr>
      <w:r w:rsidRPr="00632CA8">
        <w:t>En</w:t>
      </w:r>
      <w:r w:rsidR="00C2500C" w:rsidRPr="00632CA8">
        <w:t xml:space="preserve"> caso que el etiquetado de la oferta no cambie se mantiene el mismo número de folio. </w:t>
      </w:r>
    </w:p>
    <w:p w14:paraId="4E1AC044" w14:textId="77777777" w:rsidR="00E84FC2" w:rsidRPr="00632CA8" w:rsidRDefault="00E84FC2" w:rsidP="00C0797A">
      <w:pPr>
        <w:pStyle w:val="Prrafodelista"/>
        <w:numPr>
          <w:ilvl w:val="0"/>
          <w:numId w:val="15"/>
        </w:numPr>
      </w:pPr>
      <w:r w:rsidRPr="00632CA8">
        <w:t xml:space="preserve">Por cada cambio en la selección de una oferta, se generará un nuevo número de folio. </w:t>
      </w:r>
    </w:p>
    <w:p w14:paraId="2DCF2770" w14:textId="1065E425" w:rsidR="00707248" w:rsidRPr="00632CA8" w:rsidRDefault="00F3104D" w:rsidP="00C0797A">
      <w:pPr>
        <w:pStyle w:val="Prrafodelista"/>
        <w:numPr>
          <w:ilvl w:val="0"/>
          <w:numId w:val="15"/>
        </w:numPr>
      </w:pPr>
      <w:r w:rsidRPr="00632CA8">
        <w:t xml:space="preserve">Se muestra mensaje con el número de folio generado. </w:t>
      </w:r>
    </w:p>
    <w:p w14:paraId="7F28B206" w14:textId="77777777" w:rsidR="0006607D" w:rsidRPr="00632CA8" w:rsidRDefault="0006607D" w:rsidP="00707248"/>
    <w:p w14:paraId="326B9CB2" w14:textId="77777777" w:rsidR="0053586B" w:rsidRPr="00632CA8" w:rsidRDefault="00BE53F6" w:rsidP="00376544">
      <w:pPr>
        <w:pStyle w:val="Ttulo1"/>
      </w:pPr>
      <w:bookmarkStart w:id="27" w:name="_Toc175408021"/>
      <w:bookmarkStart w:id="28" w:name="_Toc512265234"/>
      <w:r w:rsidRPr="00632CA8">
        <w:t>Roles y permisos</w:t>
      </w:r>
      <w:bookmarkEnd w:id="28"/>
    </w:p>
    <w:p w14:paraId="65671461" w14:textId="77777777" w:rsidR="00903259" w:rsidRPr="00632CA8" w:rsidRDefault="00BE53F6" w:rsidP="00903259">
      <w:pPr>
        <w:pStyle w:val="Ttulo2"/>
      </w:pPr>
      <w:bookmarkStart w:id="29" w:name="_Toc15386034"/>
      <w:bookmarkStart w:id="30" w:name="_Toc144869975"/>
      <w:bookmarkStart w:id="31" w:name="_Toc175408028"/>
      <w:bookmarkStart w:id="32" w:name="_Toc512265235"/>
      <w:bookmarkEnd w:id="27"/>
      <w:r w:rsidRPr="00632CA8">
        <w:t>Análisis</w:t>
      </w:r>
      <w:r w:rsidR="00903259" w:rsidRPr="00632CA8">
        <w:t>.</w:t>
      </w:r>
      <w:bookmarkEnd w:id="32"/>
    </w:p>
    <w:tbl>
      <w:tblPr>
        <w:tblW w:w="1985" w:type="dxa"/>
        <w:tblInd w:w="-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1"/>
        <w:gridCol w:w="844"/>
      </w:tblGrid>
      <w:tr w:rsidR="00F4431D" w:rsidRPr="00632CA8" w14:paraId="6F230E9B" w14:textId="77777777" w:rsidTr="005E754F">
        <w:trPr>
          <w:trHeight w:val="330"/>
        </w:trPr>
        <w:tc>
          <w:tcPr>
            <w:tcW w:w="11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E85C486" w14:textId="77777777" w:rsidR="00F4431D" w:rsidRPr="00632CA8" w:rsidRDefault="00F4431D" w:rsidP="00F4431D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Alta </w:t>
            </w:r>
          </w:p>
        </w:tc>
        <w:tc>
          <w:tcPr>
            <w:tcW w:w="84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D1291D" w14:textId="77777777" w:rsidR="00F4431D" w:rsidRPr="00632CA8" w:rsidRDefault="00F4431D" w:rsidP="00F4431D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</w:t>
            </w:r>
          </w:p>
        </w:tc>
      </w:tr>
      <w:tr w:rsidR="00F4431D" w:rsidRPr="00632CA8" w14:paraId="2E61E8A0" w14:textId="77777777" w:rsidTr="005E754F">
        <w:trPr>
          <w:trHeight w:val="330"/>
        </w:trPr>
        <w:tc>
          <w:tcPr>
            <w:tcW w:w="114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EF43EAE" w14:textId="77777777" w:rsidR="00F4431D" w:rsidRPr="00632CA8" w:rsidRDefault="00F4431D" w:rsidP="00F4431D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Baja </w:t>
            </w:r>
          </w:p>
        </w:tc>
        <w:tc>
          <w:tcPr>
            <w:tcW w:w="84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15621D" w14:textId="77777777" w:rsidR="00F4431D" w:rsidRPr="00632CA8" w:rsidRDefault="00F4431D" w:rsidP="00F4431D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B</w:t>
            </w:r>
          </w:p>
        </w:tc>
      </w:tr>
      <w:tr w:rsidR="00F4431D" w:rsidRPr="00632CA8" w14:paraId="74435611" w14:textId="77777777" w:rsidTr="005E754F">
        <w:trPr>
          <w:trHeight w:val="330"/>
        </w:trPr>
        <w:tc>
          <w:tcPr>
            <w:tcW w:w="114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D25FFCA" w14:textId="77777777" w:rsidR="00F4431D" w:rsidRPr="00632CA8" w:rsidRDefault="00F4431D" w:rsidP="00F4431D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Consulta </w:t>
            </w:r>
          </w:p>
        </w:tc>
        <w:tc>
          <w:tcPr>
            <w:tcW w:w="84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D2D508" w14:textId="77777777" w:rsidR="00F4431D" w:rsidRPr="00632CA8" w:rsidRDefault="00F4431D" w:rsidP="00F4431D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</w:t>
            </w:r>
          </w:p>
        </w:tc>
      </w:tr>
      <w:tr w:rsidR="00F4431D" w:rsidRPr="00632CA8" w14:paraId="1F7B5800" w14:textId="77777777" w:rsidTr="005E754F">
        <w:trPr>
          <w:trHeight w:val="630"/>
        </w:trPr>
        <w:tc>
          <w:tcPr>
            <w:tcW w:w="114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649B2ED" w14:textId="77777777" w:rsidR="00F4431D" w:rsidRPr="00632CA8" w:rsidRDefault="00F4431D" w:rsidP="00F4431D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Modificación </w:t>
            </w:r>
          </w:p>
        </w:tc>
        <w:tc>
          <w:tcPr>
            <w:tcW w:w="84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620589" w14:textId="77777777" w:rsidR="00F4431D" w:rsidRPr="00632CA8" w:rsidRDefault="00F4431D" w:rsidP="00F4431D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M </w:t>
            </w:r>
          </w:p>
        </w:tc>
      </w:tr>
    </w:tbl>
    <w:p w14:paraId="59EBBBCF" w14:textId="77777777" w:rsidR="00903259" w:rsidRDefault="00903259" w:rsidP="006C339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0"/>
        <w:gridCol w:w="1021"/>
        <w:gridCol w:w="978"/>
        <w:gridCol w:w="1134"/>
        <w:gridCol w:w="1192"/>
        <w:gridCol w:w="1481"/>
        <w:gridCol w:w="1752"/>
      </w:tblGrid>
      <w:tr w:rsidR="005E754F" w:rsidRPr="005E754F" w14:paraId="21B68F6B" w14:textId="77777777" w:rsidTr="005E754F">
        <w:trPr>
          <w:trHeight w:val="510"/>
        </w:trPr>
        <w:tc>
          <w:tcPr>
            <w:tcW w:w="719" w:type="pct"/>
            <w:shd w:val="clear" w:color="000000" w:fill="F8CBAD"/>
            <w:noWrap/>
            <w:vAlign w:val="bottom"/>
            <w:hideMark/>
          </w:tcPr>
          <w:p w14:paraId="55A50025" w14:textId="77777777" w:rsidR="005E754F" w:rsidRPr="005E754F" w:rsidRDefault="005E754F" w:rsidP="00871B8E">
            <w:p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lastRenderedPageBreak/>
              <w:t> </w:t>
            </w:r>
          </w:p>
        </w:tc>
        <w:tc>
          <w:tcPr>
            <w:tcW w:w="578" w:type="pct"/>
            <w:shd w:val="clear" w:color="000000" w:fill="F8CBAD"/>
            <w:vAlign w:val="center"/>
            <w:hideMark/>
          </w:tcPr>
          <w:p w14:paraId="360373E4" w14:textId="77777777" w:rsidR="005E754F" w:rsidRPr="005E754F" w:rsidRDefault="005E754F" w:rsidP="00871B8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Buzón</w:t>
            </w:r>
          </w:p>
        </w:tc>
        <w:tc>
          <w:tcPr>
            <w:tcW w:w="554" w:type="pct"/>
            <w:shd w:val="clear" w:color="000000" w:fill="F8CBAD"/>
            <w:vAlign w:val="center"/>
            <w:hideMark/>
          </w:tcPr>
          <w:p w14:paraId="3D81D39C" w14:textId="77777777" w:rsidR="005E754F" w:rsidRPr="005E754F" w:rsidRDefault="005E754F" w:rsidP="00871B8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Pre gestión</w:t>
            </w:r>
          </w:p>
        </w:tc>
        <w:tc>
          <w:tcPr>
            <w:tcW w:w="1317" w:type="pct"/>
            <w:gridSpan w:val="2"/>
            <w:shd w:val="clear" w:color="000000" w:fill="F8CBAD"/>
            <w:vAlign w:val="center"/>
            <w:hideMark/>
          </w:tcPr>
          <w:p w14:paraId="389FE316" w14:textId="77777777" w:rsidR="005E754F" w:rsidRPr="005E754F" w:rsidRDefault="005E754F" w:rsidP="00871B8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Ofertas</w:t>
            </w:r>
          </w:p>
        </w:tc>
        <w:tc>
          <w:tcPr>
            <w:tcW w:w="839" w:type="pct"/>
            <w:shd w:val="clear" w:color="000000" w:fill="F8CBAD"/>
            <w:vAlign w:val="center"/>
            <w:hideMark/>
          </w:tcPr>
          <w:p w14:paraId="68D78D8B" w14:textId="77777777" w:rsidR="005E754F" w:rsidRPr="005E754F" w:rsidRDefault="005E754F" w:rsidP="00871B8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Solicitud de Información</w:t>
            </w:r>
          </w:p>
        </w:tc>
        <w:tc>
          <w:tcPr>
            <w:tcW w:w="992" w:type="pct"/>
            <w:shd w:val="clear" w:color="000000" w:fill="F8CBAD"/>
            <w:vAlign w:val="center"/>
            <w:hideMark/>
          </w:tcPr>
          <w:p w14:paraId="305E036F" w14:textId="77777777" w:rsidR="005E754F" w:rsidRPr="005E754F" w:rsidRDefault="005E754F" w:rsidP="00871B8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 xml:space="preserve">Solicitud de Documentación </w:t>
            </w:r>
          </w:p>
        </w:tc>
      </w:tr>
      <w:tr w:rsidR="005E754F" w:rsidRPr="005E754F" w14:paraId="73E422DA" w14:textId="77777777" w:rsidTr="005E754F">
        <w:trPr>
          <w:trHeight w:val="645"/>
        </w:trPr>
        <w:tc>
          <w:tcPr>
            <w:tcW w:w="719" w:type="pct"/>
            <w:shd w:val="clear" w:color="000000" w:fill="D0CECE"/>
            <w:noWrap/>
            <w:vAlign w:val="center"/>
            <w:hideMark/>
          </w:tcPr>
          <w:p w14:paraId="73A8CA65" w14:textId="77777777" w:rsidR="005E754F" w:rsidRPr="005E754F" w:rsidRDefault="005E754F" w:rsidP="00871B8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 xml:space="preserve">ALTA </w:t>
            </w:r>
          </w:p>
        </w:tc>
        <w:tc>
          <w:tcPr>
            <w:tcW w:w="578" w:type="pct"/>
            <w:shd w:val="clear" w:color="auto" w:fill="auto"/>
            <w:noWrap/>
            <w:vAlign w:val="bottom"/>
            <w:hideMark/>
          </w:tcPr>
          <w:p w14:paraId="2D696C52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54" w:type="pct"/>
            <w:shd w:val="clear" w:color="auto" w:fill="auto"/>
            <w:vAlign w:val="center"/>
            <w:hideMark/>
          </w:tcPr>
          <w:p w14:paraId="406D415B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Agregar teléfono</w:t>
            </w:r>
          </w:p>
        </w:tc>
        <w:tc>
          <w:tcPr>
            <w:tcW w:w="642" w:type="pct"/>
            <w:shd w:val="clear" w:color="auto" w:fill="auto"/>
            <w:noWrap/>
            <w:vAlign w:val="bottom"/>
            <w:hideMark/>
          </w:tcPr>
          <w:p w14:paraId="3A712969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75" w:type="pct"/>
            <w:shd w:val="clear" w:color="auto" w:fill="auto"/>
            <w:noWrap/>
            <w:vAlign w:val="bottom"/>
            <w:hideMark/>
          </w:tcPr>
          <w:p w14:paraId="224E6375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39" w:type="pct"/>
            <w:shd w:val="clear" w:color="auto" w:fill="auto"/>
            <w:vAlign w:val="center"/>
            <w:hideMark/>
          </w:tcPr>
          <w:p w14:paraId="344A4FD4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Crear nuevo registro</w:t>
            </w:r>
          </w:p>
        </w:tc>
        <w:tc>
          <w:tcPr>
            <w:tcW w:w="992" w:type="pct"/>
            <w:shd w:val="clear" w:color="auto" w:fill="auto"/>
            <w:noWrap/>
            <w:vAlign w:val="center"/>
            <w:hideMark/>
          </w:tcPr>
          <w:p w14:paraId="21E54711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Adjuntar documento</w:t>
            </w:r>
          </w:p>
        </w:tc>
      </w:tr>
      <w:tr w:rsidR="005E754F" w:rsidRPr="005E754F" w14:paraId="5ECC104E" w14:textId="77777777" w:rsidTr="005E754F">
        <w:trPr>
          <w:trHeight w:val="645"/>
        </w:trPr>
        <w:tc>
          <w:tcPr>
            <w:tcW w:w="719" w:type="pct"/>
            <w:shd w:val="clear" w:color="000000" w:fill="D0CECE"/>
            <w:noWrap/>
            <w:vAlign w:val="center"/>
            <w:hideMark/>
          </w:tcPr>
          <w:p w14:paraId="1219F092" w14:textId="77777777" w:rsidR="005E754F" w:rsidRPr="005E754F" w:rsidRDefault="005E754F" w:rsidP="00871B8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 xml:space="preserve">BAJA </w:t>
            </w:r>
          </w:p>
        </w:tc>
        <w:tc>
          <w:tcPr>
            <w:tcW w:w="578" w:type="pct"/>
            <w:shd w:val="clear" w:color="auto" w:fill="auto"/>
            <w:noWrap/>
            <w:vAlign w:val="bottom"/>
            <w:hideMark/>
          </w:tcPr>
          <w:p w14:paraId="082ECFC2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54" w:type="pct"/>
            <w:shd w:val="clear" w:color="auto" w:fill="auto"/>
            <w:noWrap/>
            <w:vAlign w:val="bottom"/>
            <w:hideMark/>
          </w:tcPr>
          <w:p w14:paraId="06E4FA3B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42" w:type="pct"/>
            <w:shd w:val="clear" w:color="auto" w:fill="auto"/>
            <w:noWrap/>
            <w:vAlign w:val="bottom"/>
            <w:hideMark/>
          </w:tcPr>
          <w:p w14:paraId="1960581E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75" w:type="pct"/>
            <w:shd w:val="clear" w:color="auto" w:fill="auto"/>
            <w:noWrap/>
            <w:vAlign w:val="bottom"/>
            <w:hideMark/>
          </w:tcPr>
          <w:p w14:paraId="20213098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39" w:type="pct"/>
            <w:shd w:val="clear" w:color="auto" w:fill="auto"/>
            <w:noWrap/>
            <w:vAlign w:val="center"/>
            <w:hideMark/>
          </w:tcPr>
          <w:p w14:paraId="34520BD0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Quitar referencia</w:t>
            </w:r>
          </w:p>
        </w:tc>
        <w:tc>
          <w:tcPr>
            <w:tcW w:w="992" w:type="pct"/>
            <w:shd w:val="clear" w:color="auto" w:fill="auto"/>
            <w:noWrap/>
            <w:vAlign w:val="center"/>
            <w:hideMark/>
          </w:tcPr>
          <w:p w14:paraId="4A9C072C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Eliminar documento</w:t>
            </w:r>
          </w:p>
        </w:tc>
      </w:tr>
      <w:tr w:rsidR="005E754F" w:rsidRPr="005E754F" w14:paraId="5A5B308F" w14:textId="77777777" w:rsidTr="005E754F">
        <w:trPr>
          <w:trHeight w:val="645"/>
        </w:trPr>
        <w:tc>
          <w:tcPr>
            <w:tcW w:w="719" w:type="pct"/>
            <w:vMerge w:val="restart"/>
            <w:shd w:val="clear" w:color="000000" w:fill="D0CECE"/>
            <w:noWrap/>
            <w:vAlign w:val="center"/>
            <w:hideMark/>
          </w:tcPr>
          <w:p w14:paraId="559A5AB3" w14:textId="77777777" w:rsidR="005E754F" w:rsidRPr="005E754F" w:rsidRDefault="005E754F" w:rsidP="00871B8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 xml:space="preserve">CONSULTAR </w:t>
            </w:r>
          </w:p>
        </w:tc>
        <w:tc>
          <w:tcPr>
            <w:tcW w:w="578" w:type="pct"/>
            <w:shd w:val="clear" w:color="auto" w:fill="auto"/>
            <w:vAlign w:val="center"/>
            <w:hideMark/>
          </w:tcPr>
          <w:p w14:paraId="1D96611E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Buscar prospectos          </w:t>
            </w:r>
          </w:p>
        </w:tc>
        <w:tc>
          <w:tcPr>
            <w:tcW w:w="554" w:type="pct"/>
            <w:shd w:val="clear" w:color="auto" w:fill="auto"/>
            <w:vAlign w:val="center"/>
            <w:hideMark/>
          </w:tcPr>
          <w:p w14:paraId="2D187871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listado de teléfonos del cliente</w:t>
            </w:r>
          </w:p>
        </w:tc>
        <w:tc>
          <w:tcPr>
            <w:tcW w:w="642" w:type="pct"/>
            <w:shd w:val="clear" w:color="auto" w:fill="auto"/>
            <w:vAlign w:val="center"/>
            <w:hideMark/>
          </w:tcPr>
          <w:p w14:paraId="1ED157E7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Visualizar ofertas del cliente</w:t>
            </w:r>
          </w:p>
        </w:tc>
        <w:tc>
          <w:tcPr>
            <w:tcW w:w="675" w:type="pct"/>
            <w:shd w:val="clear" w:color="auto" w:fill="auto"/>
            <w:noWrap/>
            <w:vAlign w:val="bottom"/>
            <w:hideMark/>
          </w:tcPr>
          <w:p w14:paraId="6025EC04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39" w:type="pct"/>
            <w:shd w:val="clear" w:color="auto" w:fill="auto"/>
            <w:vAlign w:val="center"/>
            <w:hideMark/>
          </w:tcPr>
          <w:p w14:paraId="29DC5103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datos del cliente</w:t>
            </w:r>
          </w:p>
        </w:tc>
        <w:tc>
          <w:tcPr>
            <w:tcW w:w="992" w:type="pct"/>
            <w:shd w:val="clear" w:color="auto" w:fill="auto"/>
            <w:noWrap/>
            <w:vAlign w:val="center"/>
            <w:hideMark/>
          </w:tcPr>
          <w:p w14:paraId="041CA7BA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documento</w:t>
            </w:r>
          </w:p>
        </w:tc>
      </w:tr>
      <w:tr w:rsidR="005E754F" w:rsidRPr="005E754F" w14:paraId="6B079944" w14:textId="77777777" w:rsidTr="005E754F">
        <w:trPr>
          <w:trHeight w:val="645"/>
        </w:trPr>
        <w:tc>
          <w:tcPr>
            <w:tcW w:w="719" w:type="pct"/>
            <w:vMerge/>
            <w:vAlign w:val="center"/>
            <w:hideMark/>
          </w:tcPr>
          <w:p w14:paraId="7762BB4F" w14:textId="77777777" w:rsidR="005E754F" w:rsidRPr="005E754F" w:rsidRDefault="005E754F" w:rsidP="00871B8E">
            <w:pPr>
              <w:jc w:val="left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78" w:type="pct"/>
            <w:shd w:val="clear" w:color="auto" w:fill="auto"/>
            <w:vAlign w:val="center"/>
            <w:hideMark/>
          </w:tcPr>
          <w:p w14:paraId="21B8ABFB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Limpiar filtros de búsqueda        </w:t>
            </w:r>
          </w:p>
        </w:tc>
        <w:tc>
          <w:tcPr>
            <w:tcW w:w="554" w:type="pct"/>
            <w:shd w:val="clear" w:color="auto" w:fill="auto"/>
            <w:vAlign w:val="center"/>
            <w:hideMark/>
          </w:tcPr>
          <w:p w14:paraId="44AA6D69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etiquetas de teléfono</w:t>
            </w:r>
          </w:p>
        </w:tc>
        <w:tc>
          <w:tcPr>
            <w:tcW w:w="642" w:type="pct"/>
            <w:shd w:val="clear" w:color="auto" w:fill="auto"/>
            <w:vAlign w:val="center"/>
            <w:hideMark/>
          </w:tcPr>
          <w:p w14:paraId="59343BF2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etiquetas de ofertas</w:t>
            </w:r>
          </w:p>
        </w:tc>
        <w:tc>
          <w:tcPr>
            <w:tcW w:w="675" w:type="pct"/>
            <w:shd w:val="clear" w:color="auto" w:fill="auto"/>
            <w:vAlign w:val="center"/>
            <w:hideMark/>
          </w:tcPr>
          <w:p w14:paraId="43EC94D8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39" w:type="pct"/>
            <w:shd w:val="clear" w:color="auto" w:fill="auto"/>
            <w:vAlign w:val="center"/>
            <w:hideMark/>
          </w:tcPr>
          <w:p w14:paraId="66170BD1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etiqueta de la solicitud</w:t>
            </w:r>
          </w:p>
        </w:tc>
        <w:tc>
          <w:tcPr>
            <w:tcW w:w="992" w:type="pct"/>
            <w:shd w:val="clear" w:color="auto" w:fill="auto"/>
            <w:noWrap/>
            <w:vAlign w:val="center"/>
            <w:hideMark/>
          </w:tcPr>
          <w:p w14:paraId="1D2D399A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5E754F" w:rsidRPr="005E754F" w14:paraId="03117CAB" w14:textId="77777777" w:rsidTr="005E754F">
        <w:trPr>
          <w:trHeight w:val="645"/>
        </w:trPr>
        <w:tc>
          <w:tcPr>
            <w:tcW w:w="719" w:type="pct"/>
            <w:vMerge/>
            <w:vAlign w:val="center"/>
            <w:hideMark/>
          </w:tcPr>
          <w:p w14:paraId="1D8FBB1E" w14:textId="77777777" w:rsidR="005E754F" w:rsidRPr="005E754F" w:rsidRDefault="005E754F" w:rsidP="00871B8E">
            <w:pPr>
              <w:jc w:val="left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78" w:type="pct"/>
            <w:shd w:val="clear" w:color="auto" w:fill="auto"/>
            <w:vAlign w:val="center"/>
            <w:hideMark/>
          </w:tcPr>
          <w:p w14:paraId="2E0A39A7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Ver resultados de búsqueda</w:t>
            </w:r>
          </w:p>
        </w:tc>
        <w:tc>
          <w:tcPr>
            <w:tcW w:w="554" w:type="pct"/>
            <w:shd w:val="clear" w:color="auto" w:fill="auto"/>
            <w:vAlign w:val="center"/>
            <w:hideMark/>
          </w:tcPr>
          <w:p w14:paraId="595287A5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Visualizar gestiones del prospecto</w:t>
            </w:r>
          </w:p>
        </w:tc>
        <w:tc>
          <w:tcPr>
            <w:tcW w:w="642" w:type="pct"/>
            <w:shd w:val="clear" w:color="auto" w:fill="auto"/>
            <w:vAlign w:val="center"/>
            <w:hideMark/>
          </w:tcPr>
          <w:p w14:paraId="4E2AA5D3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Consultar historial del crédito</w:t>
            </w:r>
          </w:p>
        </w:tc>
        <w:tc>
          <w:tcPr>
            <w:tcW w:w="675" w:type="pct"/>
            <w:shd w:val="clear" w:color="auto" w:fill="auto"/>
            <w:vAlign w:val="center"/>
            <w:hideMark/>
          </w:tcPr>
          <w:p w14:paraId="5528642C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39" w:type="pct"/>
            <w:shd w:val="clear" w:color="auto" w:fill="auto"/>
            <w:vAlign w:val="center"/>
            <w:hideMark/>
          </w:tcPr>
          <w:p w14:paraId="0997C1A2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992" w:type="pct"/>
            <w:shd w:val="clear" w:color="auto" w:fill="auto"/>
            <w:noWrap/>
            <w:vAlign w:val="center"/>
            <w:hideMark/>
          </w:tcPr>
          <w:p w14:paraId="1DEC0892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5E754F" w:rsidRPr="005E754F" w14:paraId="6CFA5E25" w14:textId="77777777" w:rsidTr="005E754F">
        <w:trPr>
          <w:trHeight w:val="645"/>
        </w:trPr>
        <w:tc>
          <w:tcPr>
            <w:tcW w:w="719" w:type="pct"/>
            <w:vMerge w:val="restart"/>
            <w:shd w:val="clear" w:color="000000" w:fill="D0CECE"/>
            <w:noWrap/>
            <w:vAlign w:val="center"/>
            <w:hideMark/>
          </w:tcPr>
          <w:p w14:paraId="50E8655E" w14:textId="77777777" w:rsidR="005E754F" w:rsidRPr="005E754F" w:rsidRDefault="005E754F" w:rsidP="00871B8E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MODIFICAR</w:t>
            </w:r>
          </w:p>
        </w:tc>
        <w:tc>
          <w:tcPr>
            <w:tcW w:w="578" w:type="pct"/>
            <w:shd w:val="clear" w:color="auto" w:fill="auto"/>
            <w:noWrap/>
            <w:vAlign w:val="bottom"/>
            <w:hideMark/>
          </w:tcPr>
          <w:p w14:paraId="7E85984B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54" w:type="pct"/>
            <w:shd w:val="clear" w:color="auto" w:fill="auto"/>
            <w:vAlign w:val="center"/>
            <w:hideMark/>
          </w:tcPr>
          <w:p w14:paraId="66308196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Modificar las etiquetas de teléfono</w:t>
            </w:r>
          </w:p>
        </w:tc>
        <w:tc>
          <w:tcPr>
            <w:tcW w:w="642" w:type="pct"/>
            <w:shd w:val="clear" w:color="auto" w:fill="auto"/>
            <w:vAlign w:val="center"/>
            <w:hideMark/>
          </w:tcPr>
          <w:p w14:paraId="6DE83992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Etiquetar oferta</w:t>
            </w:r>
          </w:p>
        </w:tc>
        <w:tc>
          <w:tcPr>
            <w:tcW w:w="675" w:type="pct"/>
            <w:shd w:val="clear" w:color="auto" w:fill="auto"/>
            <w:vAlign w:val="center"/>
            <w:hideMark/>
          </w:tcPr>
          <w:p w14:paraId="00F58D54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Modificar oferta requerida por el cliente</w:t>
            </w:r>
          </w:p>
        </w:tc>
        <w:tc>
          <w:tcPr>
            <w:tcW w:w="839" w:type="pct"/>
            <w:shd w:val="clear" w:color="auto" w:fill="auto"/>
            <w:vAlign w:val="center"/>
            <w:hideMark/>
          </w:tcPr>
          <w:p w14:paraId="673B8995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Editar información del cliente</w:t>
            </w:r>
          </w:p>
        </w:tc>
        <w:tc>
          <w:tcPr>
            <w:tcW w:w="992" w:type="pct"/>
            <w:shd w:val="clear" w:color="auto" w:fill="auto"/>
            <w:noWrap/>
            <w:vAlign w:val="center"/>
            <w:hideMark/>
          </w:tcPr>
          <w:p w14:paraId="721A1090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Copiar documento</w:t>
            </w:r>
          </w:p>
        </w:tc>
      </w:tr>
      <w:tr w:rsidR="005E754F" w:rsidRPr="005E754F" w14:paraId="2496087F" w14:textId="77777777" w:rsidTr="005E754F">
        <w:trPr>
          <w:trHeight w:val="645"/>
        </w:trPr>
        <w:tc>
          <w:tcPr>
            <w:tcW w:w="719" w:type="pct"/>
            <w:vMerge/>
            <w:vAlign w:val="center"/>
            <w:hideMark/>
          </w:tcPr>
          <w:p w14:paraId="5BFA98C4" w14:textId="77777777" w:rsidR="005E754F" w:rsidRPr="005E754F" w:rsidRDefault="005E754F" w:rsidP="00871B8E">
            <w:pPr>
              <w:jc w:val="left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78" w:type="pct"/>
            <w:shd w:val="clear" w:color="auto" w:fill="auto"/>
            <w:noWrap/>
            <w:vAlign w:val="bottom"/>
            <w:hideMark/>
          </w:tcPr>
          <w:p w14:paraId="37C383A0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54" w:type="pct"/>
            <w:shd w:val="clear" w:color="auto" w:fill="auto"/>
            <w:vAlign w:val="center"/>
            <w:hideMark/>
          </w:tcPr>
          <w:p w14:paraId="629D6498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42" w:type="pct"/>
            <w:shd w:val="clear" w:color="auto" w:fill="auto"/>
            <w:vAlign w:val="center"/>
            <w:hideMark/>
          </w:tcPr>
          <w:p w14:paraId="4B290265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Modificar nueva oferta</w:t>
            </w:r>
          </w:p>
        </w:tc>
        <w:tc>
          <w:tcPr>
            <w:tcW w:w="675" w:type="pct"/>
            <w:shd w:val="clear" w:color="auto" w:fill="auto"/>
            <w:vAlign w:val="center"/>
            <w:hideMark/>
          </w:tcPr>
          <w:p w14:paraId="7F4DBB19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Guardar oferta seleccionada</w:t>
            </w:r>
          </w:p>
        </w:tc>
        <w:tc>
          <w:tcPr>
            <w:tcW w:w="839" w:type="pct"/>
            <w:shd w:val="clear" w:color="auto" w:fill="auto"/>
            <w:vAlign w:val="center"/>
            <w:hideMark/>
          </w:tcPr>
          <w:p w14:paraId="640FA930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Etiquetar solicitud</w:t>
            </w:r>
          </w:p>
        </w:tc>
        <w:tc>
          <w:tcPr>
            <w:tcW w:w="992" w:type="pct"/>
            <w:shd w:val="clear" w:color="auto" w:fill="auto"/>
            <w:noWrap/>
            <w:vAlign w:val="center"/>
            <w:hideMark/>
          </w:tcPr>
          <w:p w14:paraId="47DA810F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  <w:tr w:rsidR="005E754F" w:rsidRPr="005E754F" w14:paraId="1C57A3BB" w14:textId="77777777" w:rsidTr="005E754F">
        <w:trPr>
          <w:trHeight w:val="645"/>
        </w:trPr>
        <w:tc>
          <w:tcPr>
            <w:tcW w:w="719" w:type="pct"/>
            <w:vMerge/>
            <w:vAlign w:val="center"/>
            <w:hideMark/>
          </w:tcPr>
          <w:p w14:paraId="2AD0C721" w14:textId="77777777" w:rsidR="005E754F" w:rsidRPr="005E754F" w:rsidRDefault="005E754F" w:rsidP="00871B8E">
            <w:pPr>
              <w:jc w:val="left"/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578" w:type="pct"/>
            <w:shd w:val="clear" w:color="auto" w:fill="auto"/>
            <w:noWrap/>
            <w:vAlign w:val="bottom"/>
            <w:hideMark/>
          </w:tcPr>
          <w:p w14:paraId="26741269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554" w:type="pct"/>
            <w:shd w:val="clear" w:color="auto" w:fill="auto"/>
            <w:noWrap/>
            <w:vAlign w:val="bottom"/>
            <w:hideMark/>
          </w:tcPr>
          <w:p w14:paraId="4DF2FC51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642" w:type="pct"/>
            <w:shd w:val="clear" w:color="auto" w:fill="auto"/>
            <w:vAlign w:val="center"/>
            <w:hideMark/>
          </w:tcPr>
          <w:p w14:paraId="7DC695C6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Modificar la selección de ofertas del cliente</w:t>
            </w:r>
          </w:p>
        </w:tc>
        <w:tc>
          <w:tcPr>
            <w:tcW w:w="675" w:type="pct"/>
            <w:shd w:val="clear" w:color="auto" w:fill="auto"/>
            <w:noWrap/>
            <w:vAlign w:val="bottom"/>
            <w:hideMark/>
          </w:tcPr>
          <w:p w14:paraId="466CD1C7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839" w:type="pct"/>
            <w:shd w:val="clear" w:color="auto" w:fill="auto"/>
            <w:noWrap/>
            <w:vAlign w:val="bottom"/>
            <w:hideMark/>
          </w:tcPr>
          <w:p w14:paraId="57B89B14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992" w:type="pct"/>
            <w:shd w:val="clear" w:color="auto" w:fill="auto"/>
            <w:noWrap/>
            <w:vAlign w:val="bottom"/>
            <w:hideMark/>
          </w:tcPr>
          <w:p w14:paraId="60223BA9" w14:textId="77777777" w:rsidR="005E754F" w:rsidRPr="005E754F" w:rsidRDefault="005E754F" w:rsidP="00871B8E">
            <w:pPr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5E754F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</w:tr>
    </w:tbl>
    <w:p w14:paraId="07F10207" w14:textId="77777777" w:rsidR="005E754F" w:rsidRDefault="005E754F" w:rsidP="006C3393"/>
    <w:p w14:paraId="43E77F44" w14:textId="77777777" w:rsidR="005E754F" w:rsidRDefault="005E754F" w:rsidP="006C3393"/>
    <w:p w14:paraId="230A1A70" w14:textId="77777777" w:rsidR="005E754F" w:rsidRPr="00632CA8" w:rsidRDefault="005E754F" w:rsidP="006C3393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0"/>
        <w:gridCol w:w="2609"/>
        <w:gridCol w:w="370"/>
        <w:gridCol w:w="545"/>
        <w:gridCol w:w="370"/>
        <w:gridCol w:w="370"/>
        <w:gridCol w:w="545"/>
        <w:gridCol w:w="465"/>
        <w:gridCol w:w="452"/>
        <w:gridCol w:w="546"/>
        <w:gridCol w:w="546"/>
        <w:gridCol w:w="546"/>
        <w:gridCol w:w="549"/>
        <w:gridCol w:w="545"/>
      </w:tblGrid>
      <w:tr w:rsidR="00903259" w:rsidRPr="00632CA8" w14:paraId="27736DD4" w14:textId="77777777" w:rsidTr="00903259">
        <w:trPr>
          <w:trHeight w:val="315"/>
        </w:trPr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bottom"/>
            <w:hideMark/>
          </w:tcPr>
          <w:p w14:paraId="4390DCCD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DIAGRAMA DE ROLES.</w:t>
            </w:r>
          </w:p>
        </w:tc>
      </w:tr>
      <w:tr w:rsidR="00903259" w:rsidRPr="00632CA8" w14:paraId="30EB9EE3" w14:textId="77777777" w:rsidTr="00F80499">
        <w:trPr>
          <w:trHeight w:val="1200"/>
        </w:trPr>
        <w:tc>
          <w:tcPr>
            <w:tcW w:w="1687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E699"/>
            <w:noWrap/>
            <w:vAlign w:val="center"/>
            <w:hideMark/>
          </w:tcPr>
          <w:p w14:paraId="12493130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PANTALLAS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textDirection w:val="btLr"/>
            <w:vAlign w:val="center"/>
            <w:hideMark/>
          </w:tcPr>
          <w:p w14:paraId="1CF0C9BE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Buzón</w:t>
            </w:r>
          </w:p>
        </w:tc>
        <w:tc>
          <w:tcPr>
            <w:tcW w:w="72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textDirection w:val="btLr"/>
            <w:vAlign w:val="center"/>
            <w:hideMark/>
          </w:tcPr>
          <w:p w14:paraId="5C78468D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Pre gestión</w:t>
            </w:r>
          </w:p>
        </w:tc>
        <w:tc>
          <w:tcPr>
            <w:tcW w:w="82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0D3788D6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Ofertas</w:t>
            </w:r>
          </w:p>
        </w:tc>
        <w:tc>
          <w:tcPr>
            <w:tcW w:w="1238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268925A7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Validar Información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76763C13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 xml:space="preserve">Validar Documentación </w:t>
            </w:r>
          </w:p>
        </w:tc>
      </w:tr>
      <w:tr w:rsidR="00903259" w:rsidRPr="00632CA8" w14:paraId="7668A397" w14:textId="77777777" w:rsidTr="00F80499">
        <w:trPr>
          <w:trHeight w:val="1860"/>
        </w:trPr>
        <w:tc>
          <w:tcPr>
            <w:tcW w:w="1687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3B3937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2D0EC926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2B478C4D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Ver listado de teléfonos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72DE231D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Crear nuevo teléfono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4EF5F1C4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Gestiones del prospecto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4C48CB23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Etiquetar oferta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1FA5DCE0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Consultar historial del crédito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39174B14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Tablas de ofertas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4DA7FF9A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Datos del prospecto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41059FC5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Datos de Contacto y domicilio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0FCF26D4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 xml:space="preserve">Ocupación económica 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191159D3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Referencias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textDirection w:val="btLr"/>
            <w:vAlign w:val="center"/>
            <w:hideMark/>
          </w:tcPr>
          <w:p w14:paraId="49AFC014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</w:tr>
      <w:tr w:rsidR="00903259" w:rsidRPr="00632CA8" w14:paraId="047559A0" w14:textId="77777777" w:rsidTr="00F80499">
        <w:trPr>
          <w:trHeight w:val="237"/>
        </w:trPr>
        <w:tc>
          <w:tcPr>
            <w:tcW w:w="21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textDirection w:val="btLr"/>
            <w:vAlign w:val="center"/>
            <w:hideMark/>
          </w:tcPr>
          <w:p w14:paraId="2758E060" w14:textId="77777777" w:rsidR="00903259" w:rsidRPr="00632CA8" w:rsidRDefault="00903259" w:rsidP="00903259">
            <w:pPr>
              <w:jc w:val="center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  <w:t>PERFILES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7A49AEB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Administrador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ED4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5C62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0BE4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B03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328A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C0268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54B44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5305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56A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0EEC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3FF30" w14:textId="03081234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9A33" w14:textId="2FD6BC79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</w:tr>
      <w:tr w:rsidR="00903259" w:rsidRPr="00632CA8" w14:paraId="23ABD778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C011B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C32233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Operador de Ventas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403F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954A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070E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8A55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BB66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13EF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A63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DE785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7BB1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1897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497B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C30E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</w:tr>
      <w:tr w:rsidR="00903259" w:rsidRPr="00632CA8" w14:paraId="4D24D299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5E51F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FE39786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Ventas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8D18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572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B399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98E4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5BD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081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9608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8C154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ACB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178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9088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85B5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</w:tr>
      <w:tr w:rsidR="00903259" w:rsidRPr="00632CA8" w14:paraId="43702F3A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0280D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8FD46DA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Operador de Crédito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3E1A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48FF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30D4E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53B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32A7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FEE0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BF07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3EDB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3C7C5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3AA4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69B7" w14:textId="67AF12C8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4CC0" w14:textId="484F936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</w:tr>
      <w:tr w:rsidR="00903259" w:rsidRPr="00632CA8" w14:paraId="362E0070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096DE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A389178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Crédito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AC1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E62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1C41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D1A8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456D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434E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E2E4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221A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BE9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86B5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99D19" w14:textId="42705DD9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BB65" w14:textId="0F2CE4BB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</w:tr>
      <w:tr w:rsidR="00903259" w:rsidRPr="00632CA8" w14:paraId="36247DF3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38E26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80109E4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Operador de Verificación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5519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8A91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 xml:space="preserve">CM 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7B8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796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26D6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C7065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0BA5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89748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0878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C7F9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AD9F" w14:textId="6BCD1A7B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A5B3" w14:textId="6C8A42AD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</w:tr>
      <w:tr w:rsidR="00903259" w:rsidRPr="00632CA8" w14:paraId="74E051EC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0966A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E973C37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Verificación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16C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6918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 xml:space="preserve">CM 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89C48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032A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2EE0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179F4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0342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E4E1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73EA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1BCD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67BD6" w14:textId="367DD9EB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99E07" w14:textId="51455993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</w:tr>
      <w:tr w:rsidR="00903259" w:rsidRPr="00632CA8" w14:paraId="0E9D4958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3D3B4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9CD7BBA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Operador de Agenda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07885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C5A2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BA8E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7D08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4C2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BB0D4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DCE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BFB0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A9B5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BB0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24554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A612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</w:tr>
      <w:tr w:rsidR="00903259" w:rsidRPr="00632CA8" w14:paraId="7D6C30EF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36F57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BA32330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Agenda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C65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287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D7B8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6A0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6C975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B7B9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89B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0577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7971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B3B2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9D235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2498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</w:tr>
      <w:tr w:rsidR="00903259" w:rsidRPr="00632CA8" w14:paraId="2CDAC533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E400E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40C1D0B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Gerente de Sucursal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32588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B9E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EE70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957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ED5B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A644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6404E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DA68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9AF95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19F3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735F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04C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</w:tr>
      <w:tr w:rsidR="00903259" w:rsidRPr="00632CA8" w14:paraId="6550A51D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C0D1E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2201EB4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Asesor de Crédito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69AF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3925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26F6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75FD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63C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2E6D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2D09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9AF5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7643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1E6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7CE8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BF5C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</w:tr>
      <w:tr w:rsidR="00903259" w:rsidRPr="00632CA8" w14:paraId="63BEFAEC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B30DC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0EE5445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Supervisor de Asesor de Crédito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A79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50F8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F3E7D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401D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785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3943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9518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887B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A9C9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6406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13FFB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05023" w14:textId="28A15BA4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</w:tr>
      <w:tr w:rsidR="00903259" w:rsidRPr="00632CA8" w14:paraId="2B22F9FD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D1005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A4C52F3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Gerente de Ventas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72AE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534F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E7E5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0A9F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4452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E221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EB14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40AB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B2BF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E89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49E2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3377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</w:tr>
      <w:tr w:rsidR="00903259" w:rsidRPr="00632CA8" w14:paraId="329AB63C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D3620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7253F2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Gerente de Crédito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B6186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9403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10BB4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E1320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0753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E6AF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B7734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8D31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6107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5E2D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3BFFD" w14:textId="151DE251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91D03" w14:textId="590825DC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</w:tr>
      <w:tr w:rsidR="00903259" w:rsidRPr="00632CA8" w14:paraId="4CAC555A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DF3D6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D9042FD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Subdirector de Crédito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6D3A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9AB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9F09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ED57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7078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AA7A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69E4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E4C2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B9B4E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1C8D7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2C136" w14:textId="367FFE04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B1E0A" w14:textId="7E713B98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</w:tr>
      <w:tr w:rsidR="00903259" w:rsidRPr="00632CA8" w14:paraId="0A2C602D" w14:textId="77777777" w:rsidTr="00F80499">
        <w:trPr>
          <w:trHeight w:val="300"/>
        </w:trPr>
        <w:tc>
          <w:tcPr>
            <w:tcW w:w="2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330F2" w14:textId="77777777" w:rsidR="00903259" w:rsidRPr="00632CA8" w:rsidRDefault="00903259" w:rsidP="00903259">
            <w:pPr>
              <w:jc w:val="left"/>
              <w:rPr>
                <w:rFonts w:cs="Arial"/>
                <w:b/>
                <w:bCs/>
                <w:color w:val="000000"/>
                <w:sz w:val="14"/>
                <w:szCs w:val="18"/>
                <w:lang w:val="es-MX" w:eastAsia="es-MX"/>
              </w:rPr>
            </w:pPr>
          </w:p>
        </w:tc>
        <w:tc>
          <w:tcPr>
            <w:tcW w:w="14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895FD3" w14:textId="77777777" w:rsidR="00903259" w:rsidRPr="00632CA8" w:rsidRDefault="00903259" w:rsidP="00903259">
            <w:pPr>
              <w:jc w:val="left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Director de Crédito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E61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FC76F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BC13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5FB12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DB70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3916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E4B61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97BC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FFCCA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17DA9" w14:textId="77777777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ECA02" w14:textId="6740A8F5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89441" w14:textId="369EA01D" w:rsidR="00903259" w:rsidRPr="00632CA8" w:rsidRDefault="00903259" w:rsidP="00903259">
            <w:pPr>
              <w:jc w:val="center"/>
              <w:rPr>
                <w:rFonts w:cs="Arial"/>
                <w:color w:val="000000"/>
                <w:sz w:val="14"/>
                <w:szCs w:val="18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CMA</w:t>
            </w:r>
            <w:r w:rsidR="00536242">
              <w:rPr>
                <w:rFonts w:cs="Arial"/>
                <w:color w:val="000000"/>
                <w:sz w:val="14"/>
                <w:szCs w:val="18"/>
                <w:lang w:val="es-MX" w:eastAsia="es-MX"/>
              </w:rPr>
              <w:t>B</w:t>
            </w:r>
          </w:p>
        </w:tc>
      </w:tr>
    </w:tbl>
    <w:p w14:paraId="63725AAA" w14:textId="77777777" w:rsidR="00903259" w:rsidRDefault="00903259" w:rsidP="006C3393"/>
    <w:p w14:paraId="6363DF51" w14:textId="77777777" w:rsidR="0062363A" w:rsidRDefault="0062363A" w:rsidP="006C3393"/>
    <w:p w14:paraId="325974C9" w14:textId="77777777" w:rsidR="0062363A" w:rsidRPr="0062363A" w:rsidRDefault="0062363A" w:rsidP="006C3393">
      <w:pPr>
        <w:rPr>
          <w:lang w:val="es-MX"/>
        </w:rPr>
      </w:pPr>
    </w:p>
    <w:p w14:paraId="2CE1FFCA" w14:textId="77777777" w:rsidR="0062363A" w:rsidRPr="00632CA8" w:rsidRDefault="0062363A" w:rsidP="006C3393"/>
    <w:p w14:paraId="350D0E11" w14:textId="77777777" w:rsidR="000A49BA" w:rsidRPr="00632CA8" w:rsidRDefault="00EC65E9" w:rsidP="00BE53F6">
      <w:pPr>
        <w:pStyle w:val="Ttulo3"/>
        <w:ind w:left="709"/>
      </w:pPr>
      <w:bookmarkStart w:id="33" w:name="_Toc512265236"/>
      <w:r w:rsidRPr="00632CA8">
        <w:t>Filtros de búsqueda</w:t>
      </w:r>
      <w:r w:rsidR="00BE53F6" w:rsidRPr="00632CA8">
        <w:t xml:space="preserve"> - Buzón</w:t>
      </w:r>
      <w:r w:rsidR="000A49BA" w:rsidRPr="00632CA8">
        <w:t>.</w:t>
      </w:r>
      <w:bookmarkEnd w:id="33"/>
    </w:p>
    <w:p w14:paraId="50E161A4" w14:textId="77777777" w:rsidR="00BE53F6" w:rsidRPr="00632CA8" w:rsidRDefault="00BE53F6" w:rsidP="00BE53F6"/>
    <w:p w14:paraId="716BA4A5" w14:textId="77777777" w:rsidR="000A49BA" w:rsidRPr="00632CA8" w:rsidRDefault="00EC65E9" w:rsidP="000A49BA">
      <w:r w:rsidRPr="00632CA8">
        <w:t>Los siguientes filtros de búsqueda se muestran para todos los roles:</w:t>
      </w:r>
    </w:p>
    <w:p w14:paraId="49984680" w14:textId="77777777" w:rsidR="000A49BA" w:rsidRPr="00632CA8" w:rsidRDefault="000A49BA" w:rsidP="000A49BA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7"/>
        <w:gridCol w:w="1131"/>
        <w:gridCol w:w="861"/>
        <w:gridCol w:w="1161"/>
        <w:gridCol w:w="864"/>
        <w:gridCol w:w="540"/>
        <w:gridCol w:w="751"/>
        <w:gridCol w:w="861"/>
        <w:gridCol w:w="781"/>
        <w:gridCol w:w="801"/>
      </w:tblGrid>
      <w:tr w:rsidR="00EC65E9" w:rsidRPr="00632CA8" w14:paraId="17A39A4F" w14:textId="77777777" w:rsidTr="00EC65E9">
        <w:trPr>
          <w:trHeight w:val="1035"/>
        </w:trPr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58060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>Fecha de última gestión</w:t>
            </w:r>
          </w:p>
        </w:tc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AE7F3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>Fecha de ejecución  de Prospección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11F89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 xml:space="preserve">Producto </w:t>
            </w:r>
          </w:p>
        </w:tc>
        <w:tc>
          <w:tcPr>
            <w:tcW w:w="6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37E79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>Subproducto ofertado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7A82D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 xml:space="preserve">Número de cliente </w:t>
            </w:r>
          </w:p>
        </w:tc>
        <w:tc>
          <w:tcPr>
            <w:tcW w:w="3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B6D02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>Folio</w:t>
            </w:r>
          </w:p>
        </w:tc>
        <w:tc>
          <w:tcPr>
            <w:tcW w:w="3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1DB70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>Primer nombre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C3F4F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>Segundo Nombre</w:t>
            </w:r>
          </w:p>
        </w:tc>
        <w:tc>
          <w:tcPr>
            <w:tcW w:w="4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5C1FF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>Apellido paterno</w:t>
            </w:r>
          </w:p>
        </w:tc>
        <w:tc>
          <w:tcPr>
            <w:tcW w:w="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016B2" w14:textId="77777777" w:rsidR="00EC65E9" w:rsidRPr="00632CA8" w:rsidRDefault="00EC65E9" w:rsidP="00EC65E9">
            <w:pPr>
              <w:jc w:val="center"/>
              <w:rPr>
                <w:rFonts w:cs="Arial"/>
                <w:bCs/>
                <w:color w:val="000000"/>
                <w:sz w:val="18"/>
                <w:lang w:val="es-MX" w:eastAsia="es-MX"/>
              </w:rPr>
            </w:pPr>
            <w:r w:rsidRPr="00632CA8">
              <w:rPr>
                <w:rFonts w:cs="Arial"/>
                <w:bCs/>
                <w:color w:val="000000"/>
                <w:sz w:val="18"/>
                <w:lang w:val="es-MX" w:eastAsia="es-MX"/>
              </w:rPr>
              <w:t>Apellido materno</w:t>
            </w:r>
          </w:p>
        </w:tc>
      </w:tr>
    </w:tbl>
    <w:p w14:paraId="7A63950C" w14:textId="77777777" w:rsidR="000A49BA" w:rsidRPr="00632CA8" w:rsidRDefault="000A49BA" w:rsidP="000A49BA"/>
    <w:p w14:paraId="5959F115" w14:textId="77777777" w:rsidR="00EC65E9" w:rsidRPr="00632CA8" w:rsidRDefault="00EC65E9" w:rsidP="00EC65E9">
      <w:r w:rsidRPr="00632CA8">
        <w:t>Los siguientes filtros de búsqueda se muestran de acuerdo a la siguiente tabla:</w:t>
      </w:r>
    </w:p>
    <w:p w14:paraId="6A82990E" w14:textId="77777777" w:rsidR="00EC65E9" w:rsidRPr="00632CA8" w:rsidRDefault="000A49BA" w:rsidP="000A49BA">
      <w:r w:rsidRPr="00632CA8">
        <w:t xml:space="preserve">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1"/>
        <w:gridCol w:w="1134"/>
        <w:gridCol w:w="1419"/>
        <w:gridCol w:w="4869"/>
      </w:tblGrid>
      <w:tr w:rsidR="00EC65E9" w:rsidRPr="00632CA8" w14:paraId="5BC6ECB9" w14:textId="77777777" w:rsidTr="00EC65E9">
        <w:trPr>
          <w:trHeight w:val="255"/>
        </w:trPr>
        <w:tc>
          <w:tcPr>
            <w:tcW w:w="500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00000"/>
            <w:vAlign w:val="center"/>
            <w:hideMark/>
          </w:tcPr>
          <w:p w14:paraId="2F36938A" w14:textId="77777777" w:rsidR="00EC65E9" w:rsidRPr="00632CA8" w:rsidRDefault="00EC65E9" w:rsidP="00EC65E9">
            <w:pPr>
              <w:jc w:val="center"/>
              <w:rPr>
                <w:rFonts w:cs="Arial"/>
                <w:b/>
                <w:bCs/>
                <w:color w:val="FFFFFF"/>
                <w:sz w:val="20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FFFFFF"/>
                <w:sz w:val="20"/>
                <w:lang w:val="es-MX" w:eastAsia="es-MX"/>
              </w:rPr>
              <w:t>FILTROS DE BÚSQUEDA</w:t>
            </w:r>
          </w:p>
        </w:tc>
      </w:tr>
      <w:tr w:rsidR="00EC65E9" w:rsidRPr="00632CA8" w14:paraId="04918019" w14:textId="77777777" w:rsidTr="00EC65E9">
        <w:trPr>
          <w:trHeight w:val="255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79745C01" w14:textId="77777777" w:rsidR="00EC65E9" w:rsidRPr="00632CA8" w:rsidRDefault="00EC65E9" w:rsidP="00EC65E9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  <w:t>PERFILES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FFA9AA7" w14:textId="77777777" w:rsidR="00EC65E9" w:rsidRPr="00632CA8" w:rsidRDefault="00EC65E9" w:rsidP="00EC65E9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  <w:t>ETAPA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C0C0874" w14:textId="77777777" w:rsidR="00EC65E9" w:rsidRPr="00632CA8" w:rsidRDefault="00EC65E9" w:rsidP="00EC65E9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  <w:t>SUB ETAPA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4AD39DD" w14:textId="77777777" w:rsidR="00EC65E9" w:rsidRPr="00632CA8" w:rsidRDefault="00EC65E9" w:rsidP="00EC65E9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  <w:t>ESTATUS</w:t>
            </w:r>
          </w:p>
        </w:tc>
      </w:tr>
      <w:tr w:rsidR="00EC65E9" w:rsidRPr="00632CA8" w14:paraId="6709A8DB" w14:textId="77777777" w:rsidTr="00EC65E9">
        <w:trPr>
          <w:trHeight w:val="255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CEBE405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Administrador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782B5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Todos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E535D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Todos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0E90F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Todos</w:t>
            </w:r>
          </w:p>
        </w:tc>
      </w:tr>
      <w:tr w:rsidR="00EC65E9" w:rsidRPr="00632CA8" w14:paraId="1573222A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89FD38A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Operador de Ventas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34A3F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Prospecto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42922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Sin gestión + Pre solicitud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AB374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Para Sub Etapa Sin gestión: Sin folio                                                                                 Para Sub Etapa Pre solicitud: Proceso</w:t>
            </w:r>
          </w:p>
        </w:tc>
      </w:tr>
      <w:tr w:rsidR="00EC65E9" w:rsidRPr="00632CA8" w14:paraId="2F2E1C1E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CF2617F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Supervisor de Ventas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346D6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Prospecto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169C5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Sin gestión + Pre solicitud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35EF2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Para Sub Etapa Sin gestión: Sin folio                                                                                 Para Sub Etapa Pre solicitud: Proceso</w:t>
            </w:r>
          </w:p>
        </w:tc>
      </w:tr>
      <w:tr w:rsidR="00EC65E9" w:rsidRPr="00632CA8" w14:paraId="77D3091E" w14:textId="77777777" w:rsidTr="00EC65E9">
        <w:trPr>
          <w:trHeight w:val="765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F97934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Operador de Crédito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B6C3F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Solicitud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49B1A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Análisis + Autorización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F3C25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Análisis: Proceso, Pendiente Renovación, Aprobada, Rechazada, Solventada.          </w:t>
            </w: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br/>
              <w:t>Para Sub Etapa Autorización: Autorizada, Rechazada.</w:t>
            </w:r>
          </w:p>
        </w:tc>
      </w:tr>
      <w:tr w:rsidR="00EC65E9" w:rsidRPr="00632CA8" w14:paraId="7F1407EC" w14:textId="77777777" w:rsidTr="00EC65E9">
        <w:trPr>
          <w:trHeight w:val="765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611AE25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Supervisor de Crédito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2BC8D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Solicitud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8317B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Análisis + Autorización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F27BA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Análisis: Proceso, Pendiente Renovación, Aprobada, Rechazada, Solventada. </w:t>
            </w: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br/>
              <w:t>Para Sub Etapa Autorización: Autorizada, Rechazada.</w:t>
            </w:r>
          </w:p>
        </w:tc>
      </w:tr>
      <w:tr w:rsidR="00EC65E9" w:rsidRPr="00632CA8" w14:paraId="1E268F70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E80E497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lastRenderedPageBreak/>
              <w:t>Operador de Verificación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E586F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Solicitud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38387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Análisis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9866B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Análisis: Proceso, Pendiente Renovación, Aprobada, Rechazada, Solventada.                                                        </w:t>
            </w:r>
          </w:p>
        </w:tc>
      </w:tr>
      <w:tr w:rsidR="00EC65E9" w:rsidRPr="00632CA8" w14:paraId="5C3F2416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5989FD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Supervisor de Verificación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F81A2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Solicitud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CEBB6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Análisis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B6003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Análisis: Proceso, Pendiente Renovación, Aprobada, Rechazada, Solventada.                                                        </w:t>
            </w:r>
          </w:p>
        </w:tc>
      </w:tr>
      <w:tr w:rsidR="00EC65E9" w:rsidRPr="00632CA8" w14:paraId="2FBEE846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584764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Operador de Agenda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7BAA5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Contrato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01466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Agenda+ Firma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B5955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Agenda: Agendado, Rechazado, Pendiente.                                                                                   Para Sub Etapa Firma: Firmado, Pendiente, Rechazado. </w:t>
            </w:r>
          </w:p>
        </w:tc>
      </w:tr>
      <w:tr w:rsidR="00EC65E9" w:rsidRPr="00632CA8" w14:paraId="32ED0865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9E18977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Supervisor de Agenda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3715F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Contrato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12CDE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Agenda+ Firma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31518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Agenda: Agendado, Rechazado, Pendiente.                                                                                   Para Sub Etapa Firma: Firmado, Pendiente, Rechazado. </w:t>
            </w:r>
          </w:p>
        </w:tc>
      </w:tr>
      <w:tr w:rsidR="00EC65E9" w:rsidRPr="00632CA8" w14:paraId="13E1237C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A67D9E4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Gerente de Sucursal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ED972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Contrato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8A72E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Firma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27576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Firma: Firmado, Pendiente, Rechazado. </w:t>
            </w:r>
          </w:p>
        </w:tc>
      </w:tr>
      <w:tr w:rsidR="00EC65E9" w:rsidRPr="00632CA8" w14:paraId="5F42C576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1B09F0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Asesor de Crédito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91761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Contrato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299E2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Agenda+ Firma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67567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Agenda: Agendado, Rechazado, Pendiente.                                                                                   Para Sub Etapa Firma: Firmado, Pendiente, Rechazado. </w:t>
            </w:r>
          </w:p>
        </w:tc>
      </w:tr>
      <w:tr w:rsidR="00EC65E9" w:rsidRPr="00632CA8" w14:paraId="3C04F218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9E1FED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Supervisor de Asesor de Crédito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B9BB2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Contrato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0B1E9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Agenda+ Firma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624F7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Agenda: Agendado, Rechazado, Pendiente.                                                                                   Para Sub Etapa Firma: Firmado, Pendiente, Rechazado. </w:t>
            </w:r>
          </w:p>
        </w:tc>
      </w:tr>
      <w:tr w:rsidR="00EC65E9" w:rsidRPr="00632CA8" w14:paraId="4D5EA583" w14:textId="77777777" w:rsidTr="00EC65E9">
        <w:trPr>
          <w:trHeight w:val="510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4C85ECF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Gerente de Ventas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9E7BE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Contrato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34DE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Agenda+ Firma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52879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 xml:space="preserve">Para Sub Etapa Agenda: Agendado, Rechazado, Pendiente.                                                                                   Para Sub Etapa Firma: Firmado, Pendiente, Rechazado. </w:t>
            </w:r>
          </w:p>
        </w:tc>
      </w:tr>
      <w:tr w:rsidR="00EC65E9" w:rsidRPr="00632CA8" w14:paraId="11B03C22" w14:textId="77777777" w:rsidTr="00EC65E9">
        <w:trPr>
          <w:trHeight w:val="765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30080A9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Gerente de Crédito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4A6B8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Solicitud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C93B9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Análisis + Autorización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BE07E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Para Sub Etapa Análisis: Proceso, Pendiente Renovación, Aprobada, Rechazada, Solventada.</w:t>
            </w: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br/>
              <w:t>Para Sub Etapa Autorización: Autorizada, Rechazada.</w:t>
            </w:r>
          </w:p>
        </w:tc>
      </w:tr>
      <w:tr w:rsidR="00EC65E9" w:rsidRPr="00632CA8" w14:paraId="7761161D" w14:textId="77777777" w:rsidTr="00EC65E9">
        <w:trPr>
          <w:trHeight w:val="765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0FFAFA8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Subdirector de Crédito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2888F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Solicitud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DCF8E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Análisis + Autorización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07339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Para Sub Etapa Análisis: Proceso, Pendiente Renovación, Aprobada, Rechazada, Solventada.</w:t>
            </w: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br/>
              <w:t>Para Sub Etapa Autorización: Autorizada, Rechazada.</w:t>
            </w:r>
          </w:p>
        </w:tc>
      </w:tr>
      <w:tr w:rsidR="00EC65E9" w:rsidRPr="00632CA8" w14:paraId="01355660" w14:textId="77777777" w:rsidTr="00EC65E9">
        <w:trPr>
          <w:trHeight w:val="765"/>
        </w:trPr>
        <w:tc>
          <w:tcPr>
            <w:tcW w:w="7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9A5084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Director de Crédito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FCD11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Solicitud</w:t>
            </w:r>
          </w:p>
        </w:tc>
        <w:tc>
          <w:tcPr>
            <w:tcW w:w="8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ADB58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Análisis + Autorización</w:t>
            </w:r>
          </w:p>
        </w:tc>
        <w:tc>
          <w:tcPr>
            <w:tcW w:w="27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D9477" w14:textId="77777777" w:rsidR="00EC65E9" w:rsidRPr="00632CA8" w:rsidRDefault="00EC65E9" w:rsidP="00EC65E9">
            <w:pPr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t>Para Sub Etapa Análisis: Proceso, Pendiente Renovación, Aprobada, Rechazada, Solventada</w:t>
            </w:r>
            <w:r w:rsidRPr="00632CA8">
              <w:rPr>
                <w:rFonts w:cs="Arial"/>
                <w:color w:val="000000"/>
                <w:sz w:val="20"/>
                <w:lang w:val="es-MX" w:eastAsia="es-MX"/>
              </w:rPr>
              <w:br/>
              <w:t>Para Sub Etapa Autorización: Autorizada, Rechazada.</w:t>
            </w:r>
          </w:p>
        </w:tc>
      </w:tr>
    </w:tbl>
    <w:p w14:paraId="763F5CBD" w14:textId="77777777" w:rsidR="000A49BA" w:rsidRPr="00632CA8" w:rsidRDefault="000A49BA" w:rsidP="000A49BA"/>
    <w:p w14:paraId="77D5C3E1" w14:textId="77777777" w:rsidR="000A49BA" w:rsidRPr="00632CA8" w:rsidRDefault="000A49BA" w:rsidP="006C3393"/>
    <w:p w14:paraId="5EC898D4" w14:textId="77777777" w:rsidR="00FF4161" w:rsidRPr="00632CA8" w:rsidRDefault="00FF4161" w:rsidP="00376544">
      <w:pPr>
        <w:pStyle w:val="Ttulo1"/>
      </w:pPr>
      <w:bookmarkStart w:id="34" w:name="_Toc512265237"/>
      <w:r w:rsidRPr="00632CA8">
        <w:t>No considerado en el alcance</w:t>
      </w:r>
      <w:bookmarkEnd w:id="34"/>
    </w:p>
    <w:bookmarkEnd w:id="29"/>
    <w:bookmarkEnd w:id="30"/>
    <w:bookmarkEnd w:id="31"/>
    <w:p w14:paraId="509BF43A" w14:textId="77777777" w:rsidR="00FF4161" w:rsidRPr="00632CA8" w:rsidRDefault="00FF4161" w:rsidP="006C3393"/>
    <w:p w14:paraId="09F52E8A" w14:textId="77777777" w:rsidR="00FF4161" w:rsidRPr="00632CA8" w:rsidRDefault="00FF4161" w:rsidP="00376544">
      <w:pPr>
        <w:pStyle w:val="Ttulo1"/>
      </w:pPr>
      <w:bookmarkStart w:id="35" w:name="_Toc512265238"/>
      <w:r w:rsidRPr="00632CA8">
        <w:t>Anexos</w:t>
      </w:r>
      <w:bookmarkEnd w:id="35"/>
    </w:p>
    <w:p w14:paraId="1E0712F7" w14:textId="77777777" w:rsidR="004B73B9" w:rsidRDefault="004B73B9">
      <w:pPr>
        <w:jc w:val="left"/>
      </w:pPr>
      <w:r>
        <w:br w:type="page"/>
      </w:r>
    </w:p>
    <w:p w14:paraId="106F555D" w14:textId="77777777" w:rsidR="00FF4161" w:rsidRPr="00632CA8" w:rsidRDefault="00FF4161" w:rsidP="006C3393"/>
    <w:p w14:paraId="1A2A9D24" w14:textId="77777777" w:rsidR="00F751B5" w:rsidRPr="00632CA8" w:rsidRDefault="00F751B5" w:rsidP="00376544">
      <w:pPr>
        <w:pStyle w:val="Ttulo1"/>
      </w:pPr>
      <w:bookmarkStart w:id="36" w:name="_Toc512265239"/>
      <w:r w:rsidRPr="00632CA8">
        <w:t>Aprobación</w:t>
      </w:r>
      <w:bookmarkEnd w:id="36"/>
    </w:p>
    <w:p w14:paraId="6FDB2513" w14:textId="77777777" w:rsidR="0004670D" w:rsidRPr="00632CA8" w:rsidRDefault="0004670D" w:rsidP="006C3393"/>
    <w:p w14:paraId="452A302E" w14:textId="77777777" w:rsidR="00F751B5" w:rsidRPr="00632CA8" w:rsidRDefault="00F751B5" w:rsidP="006C3393"/>
    <w:p w14:paraId="7E872C4C" w14:textId="77777777" w:rsidR="00F751B5" w:rsidRPr="00632CA8" w:rsidRDefault="00F751B5" w:rsidP="00F751B5">
      <w:pPr>
        <w:pStyle w:val="Prrafodelista"/>
        <w:rPr>
          <w:rFonts w:cs="Arial"/>
          <w:bCs/>
          <w:sz w:val="20"/>
        </w:rPr>
      </w:pPr>
    </w:p>
    <w:p w14:paraId="22BB6CC7" w14:textId="77777777" w:rsidR="00E61997" w:rsidRPr="00632CA8" w:rsidRDefault="00E61997" w:rsidP="00E61997">
      <w:pPr>
        <w:jc w:val="left"/>
        <w:rPr>
          <w:rFonts w:cs="Arial"/>
          <w:sz w:val="20"/>
        </w:rPr>
      </w:pPr>
      <w:r w:rsidRPr="00632CA8">
        <w:rPr>
          <w:rFonts w:cs="Arial"/>
          <w:sz w:val="20"/>
        </w:rPr>
        <w:t>Estoy de acuerdo con el alcance y estructura dados al proyecto y presentados a través de este documento.</w:t>
      </w:r>
      <w:r w:rsidR="00C7471D" w:rsidRPr="00632CA8">
        <w:rPr>
          <w:rFonts w:cs="Arial"/>
          <w:sz w:val="20"/>
        </w:rPr>
        <w:t xml:space="preserve"> El presente documento detalla el alcance solicitado a generar por TI, con respecto a los requerimientos indicados en la sección 1 de este documento.</w:t>
      </w:r>
    </w:p>
    <w:p w14:paraId="0B48C9DD" w14:textId="77777777" w:rsidR="00B17647" w:rsidRPr="00632CA8" w:rsidRDefault="00B17647" w:rsidP="008076A8">
      <w:pPr>
        <w:rPr>
          <w:rFonts w:cs="Arial"/>
          <w:sz w:val="20"/>
        </w:rPr>
      </w:pPr>
    </w:p>
    <w:p w14:paraId="0274E646" w14:textId="77777777" w:rsidR="00F753E5" w:rsidRPr="00632CA8" w:rsidRDefault="00F753E5" w:rsidP="008076A8">
      <w:pPr>
        <w:rPr>
          <w:rFonts w:cs="Arial"/>
          <w:sz w:val="20"/>
        </w:rPr>
      </w:pPr>
    </w:p>
    <w:tbl>
      <w:tblPr>
        <w:tblStyle w:val="Tablaconcuadrcula"/>
        <w:tblW w:w="11041" w:type="dxa"/>
        <w:jc w:val="center"/>
        <w:tblLook w:val="04A0" w:firstRow="1" w:lastRow="0" w:firstColumn="1" w:lastColumn="0" w:noHBand="0" w:noVBand="1"/>
      </w:tblPr>
      <w:tblGrid>
        <w:gridCol w:w="3088"/>
        <w:gridCol w:w="237"/>
        <w:gridCol w:w="2666"/>
        <w:gridCol w:w="290"/>
        <w:gridCol w:w="2419"/>
        <w:gridCol w:w="237"/>
        <w:gridCol w:w="2104"/>
      </w:tblGrid>
      <w:tr w:rsidR="00243D43" w:rsidRPr="00632CA8" w14:paraId="5E91B9B1" w14:textId="77777777" w:rsidTr="00411188">
        <w:trPr>
          <w:trHeight w:val="83"/>
          <w:jc w:val="center"/>
        </w:trPr>
        <w:tc>
          <w:tcPr>
            <w:tcW w:w="3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B2CDBD" w14:textId="77777777" w:rsidR="00243D43" w:rsidRPr="00632CA8" w:rsidRDefault="00243D43" w:rsidP="00411188">
            <w:pPr>
              <w:jc w:val="center"/>
              <w:rPr>
                <w:rFonts w:cs="Arial"/>
                <w:sz w:val="20"/>
                <w:lang w:val="es-MX"/>
              </w:rPr>
            </w:pPr>
            <w:r w:rsidRPr="00632CA8">
              <w:rPr>
                <w:rFonts w:cs="Arial"/>
                <w:sz w:val="20"/>
                <w:lang w:val="es-MX"/>
              </w:rPr>
              <w:t>Nombre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8BC259" w14:textId="77777777" w:rsidR="00243D43" w:rsidRPr="00632CA8" w:rsidRDefault="00243D43" w:rsidP="00411188">
            <w:pPr>
              <w:jc w:val="center"/>
              <w:rPr>
                <w:rFonts w:cs="Arial"/>
                <w:sz w:val="20"/>
                <w:lang w:val="es-MX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ABB662" w14:textId="77777777" w:rsidR="00243D43" w:rsidRPr="00632CA8" w:rsidRDefault="00243D43" w:rsidP="00411188">
            <w:pPr>
              <w:jc w:val="center"/>
              <w:rPr>
                <w:rFonts w:cs="Arial"/>
                <w:sz w:val="20"/>
                <w:lang w:val="es-MX"/>
              </w:rPr>
            </w:pPr>
            <w:r w:rsidRPr="00632CA8">
              <w:rPr>
                <w:rFonts w:cs="Arial"/>
                <w:sz w:val="20"/>
                <w:lang w:val="es-MX"/>
              </w:rPr>
              <w:t>Puesto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80B694" w14:textId="77777777" w:rsidR="00243D43" w:rsidRPr="00632CA8" w:rsidRDefault="00243D43" w:rsidP="00411188">
            <w:pPr>
              <w:jc w:val="center"/>
              <w:rPr>
                <w:rFonts w:cs="Arial"/>
                <w:sz w:val="20"/>
                <w:lang w:val="es-MX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E911AD" w14:textId="77777777" w:rsidR="00243D43" w:rsidRPr="00632CA8" w:rsidRDefault="00243D43" w:rsidP="00411188">
            <w:pPr>
              <w:jc w:val="center"/>
              <w:rPr>
                <w:rFonts w:cs="Arial"/>
                <w:sz w:val="20"/>
                <w:lang w:val="es-MX"/>
              </w:rPr>
            </w:pPr>
            <w:r w:rsidRPr="00632CA8">
              <w:rPr>
                <w:rFonts w:cs="Arial"/>
                <w:sz w:val="20"/>
                <w:lang w:val="es-MX"/>
              </w:rPr>
              <w:t>Firma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57DF62" w14:textId="77777777" w:rsidR="00243D43" w:rsidRPr="00632CA8" w:rsidRDefault="00243D43" w:rsidP="00411188">
            <w:pPr>
              <w:jc w:val="center"/>
              <w:rPr>
                <w:rFonts w:cs="Arial"/>
                <w:sz w:val="20"/>
                <w:lang w:val="es-MX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217BA8" w14:textId="77777777" w:rsidR="00243D43" w:rsidRPr="00632CA8" w:rsidRDefault="00243D43" w:rsidP="00411188">
            <w:pPr>
              <w:jc w:val="center"/>
              <w:rPr>
                <w:rFonts w:cs="Arial"/>
                <w:sz w:val="20"/>
                <w:lang w:val="es-MX"/>
              </w:rPr>
            </w:pPr>
            <w:r w:rsidRPr="00632CA8">
              <w:rPr>
                <w:rFonts w:cs="Arial"/>
                <w:sz w:val="20"/>
                <w:lang w:val="es-MX"/>
              </w:rPr>
              <w:t>Fecha</w:t>
            </w:r>
          </w:p>
        </w:tc>
      </w:tr>
      <w:tr w:rsidR="00243D43" w:rsidRPr="00632CA8" w14:paraId="6F2B155C" w14:textId="77777777" w:rsidTr="00411188">
        <w:trPr>
          <w:trHeight w:val="470"/>
          <w:jc w:val="center"/>
        </w:trPr>
        <w:tc>
          <w:tcPr>
            <w:tcW w:w="3088" w:type="dxa"/>
            <w:tcBorders>
              <w:top w:val="nil"/>
              <w:left w:val="nil"/>
              <w:right w:val="nil"/>
            </w:tcBorders>
            <w:vAlign w:val="bottom"/>
          </w:tcPr>
          <w:p w14:paraId="178D9717" w14:textId="77777777" w:rsidR="00243D43" w:rsidRPr="00632CA8" w:rsidRDefault="00243D43" w:rsidP="00411188">
            <w:pPr>
              <w:rPr>
                <w:sz w:val="20"/>
              </w:rPr>
            </w:pPr>
            <w:r w:rsidRPr="00632CA8">
              <w:rPr>
                <w:sz w:val="20"/>
              </w:rPr>
              <w:t xml:space="preserve">Rodrigo Javier Islas Pastrana 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EA1464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bottom"/>
          </w:tcPr>
          <w:p w14:paraId="081CFB4D" w14:textId="77777777" w:rsidR="00243D43" w:rsidRPr="00632CA8" w:rsidRDefault="00243D43" w:rsidP="00411188">
            <w:pPr>
              <w:rPr>
                <w:sz w:val="20"/>
              </w:rPr>
            </w:pPr>
            <w:r w:rsidRPr="00632CA8">
              <w:rPr>
                <w:sz w:val="20"/>
              </w:rPr>
              <w:t>Subdirector de Riesgos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E16A93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419" w:type="dxa"/>
            <w:tcBorders>
              <w:top w:val="nil"/>
              <w:left w:val="nil"/>
              <w:right w:val="nil"/>
            </w:tcBorders>
            <w:vAlign w:val="bottom"/>
          </w:tcPr>
          <w:p w14:paraId="14C26CAF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D042E8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104" w:type="dxa"/>
            <w:tcBorders>
              <w:top w:val="nil"/>
              <w:left w:val="nil"/>
              <w:right w:val="nil"/>
            </w:tcBorders>
            <w:vAlign w:val="bottom"/>
          </w:tcPr>
          <w:p w14:paraId="2DA35CC7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</w:tr>
      <w:tr w:rsidR="00243D43" w:rsidRPr="00632CA8" w14:paraId="264864A5" w14:textId="77777777" w:rsidTr="00411188">
        <w:trPr>
          <w:trHeight w:val="470"/>
          <w:jc w:val="center"/>
        </w:trPr>
        <w:tc>
          <w:tcPr>
            <w:tcW w:w="3088" w:type="dxa"/>
            <w:tcBorders>
              <w:top w:val="nil"/>
              <w:left w:val="nil"/>
              <w:right w:val="nil"/>
            </w:tcBorders>
            <w:vAlign w:val="bottom"/>
          </w:tcPr>
          <w:p w14:paraId="62DF5DCF" w14:textId="77777777" w:rsidR="00243D43" w:rsidRPr="00632CA8" w:rsidRDefault="00243D43" w:rsidP="00411188">
            <w:pPr>
              <w:rPr>
                <w:sz w:val="20"/>
              </w:rPr>
            </w:pPr>
            <w:r w:rsidRPr="00632CA8">
              <w:rPr>
                <w:sz w:val="20"/>
              </w:rPr>
              <w:t xml:space="preserve">Eduardo Said Robledo Tapia 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1EC3EA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bottom"/>
          </w:tcPr>
          <w:p w14:paraId="6D4EA931" w14:textId="77777777" w:rsidR="00243D43" w:rsidRPr="00632CA8" w:rsidRDefault="00243D43" w:rsidP="00411188">
            <w:pPr>
              <w:rPr>
                <w:sz w:val="20"/>
              </w:rPr>
            </w:pPr>
            <w:r w:rsidRPr="00632CA8">
              <w:rPr>
                <w:sz w:val="20"/>
              </w:rPr>
              <w:t>Gerente de Riesgos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BDBE0C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419" w:type="dxa"/>
            <w:tcBorders>
              <w:top w:val="nil"/>
              <w:left w:val="nil"/>
              <w:right w:val="nil"/>
            </w:tcBorders>
            <w:vAlign w:val="bottom"/>
          </w:tcPr>
          <w:p w14:paraId="7330DF4C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F35A13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104" w:type="dxa"/>
            <w:tcBorders>
              <w:top w:val="nil"/>
              <w:left w:val="nil"/>
              <w:right w:val="nil"/>
            </w:tcBorders>
            <w:vAlign w:val="bottom"/>
          </w:tcPr>
          <w:p w14:paraId="76D3614B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</w:tr>
      <w:tr w:rsidR="00243D43" w:rsidRPr="00632CA8" w14:paraId="76529794" w14:textId="77777777" w:rsidTr="00411188">
        <w:trPr>
          <w:trHeight w:val="470"/>
          <w:jc w:val="center"/>
        </w:trPr>
        <w:tc>
          <w:tcPr>
            <w:tcW w:w="3088" w:type="dxa"/>
            <w:tcBorders>
              <w:top w:val="nil"/>
              <w:left w:val="nil"/>
              <w:right w:val="nil"/>
            </w:tcBorders>
            <w:vAlign w:val="bottom"/>
          </w:tcPr>
          <w:p w14:paraId="4249E515" w14:textId="77777777" w:rsidR="00243D43" w:rsidRPr="00632CA8" w:rsidRDefault="00243D43" w:rsidP="00411188">
            <w:pPr>
              <w:rPr>
                <w:sz w:val="20"/>
              </w:rPr>
            </w:pPr>
            <w:r w:rsidRPr="00632CA8">
              <w:rPr>
                <w:sz w:val="20"/>
              </w:rPr>
              <w:t xml:space="preserve">Jorge Alberto Reyes Caballero 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E639FC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bottom"/>
          </w:tcPr>
          <w:p w14:paraId="464B4CD7" w14:textId="77777777" w:rsidR="00243D43" w:rsidRPr="00632CA8" w:rsidRDefault="00243D43" w:rsidP="00411188">
            <w:pPr>
              <w:rPr>
                <w:sz w:val="20"/>
              </w:rPr>
            </w:pPr>
            <w:r w:rsidRPr="00632CA8">
              <w:rPr>
                <w:sz w:val="20"/>
              </w:rPr>
              <w:t>Subdirector de Riesgos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FBB35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419" w:type="dxa"/>
            <w:tcBorders>
              <w:top w:val="nil"/>
              <w:left w:val="nil"/>
              <w:right w:val="nil"/>
            </w:tcBorders>
            <w:vAlign w:val="bottom"/>
          </w:tcPr>
          <w:p w14:paraId="294DB7B2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8D0088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104" w:type="dxa"/>
            <w:tcBorders>
              <w:top w:val="nil"/>
              <w:left w:val="nil"/>
              <w:right w:val="nil"/>
            </w:tcBorders>
            <w:vAlign w:val="bottom"/>
          </w:tcPr>
          <w:p w14:paraId="2D5A2538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</w:tr>
      <w:tr w:rsidR="00243D43" w:rsidRPr="00632CA8" w14:paraId="34F796F9" w14:textId="77777777" w:rsidTr="00411188">
        <w:trPr>
          <w:trHeight w:val="470"/>
          <w:jc w:val="center"/>
        </w:trPr>
        <w:tc>
          <w:tcPr>
            <w:tcW w:w="3088" w:type="dxa"/>
            <w:tcBorders>
              <w:top w:val="nil"/>
              <w:left w:val="nil"/>
              <w:right w:val="nil"/>
            </w:tcBorders>
            <w:vAlign w:val="bottom"/>
          </w:tcPr>
          <w:p w14:paraId="598DF87C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  <w:r w:rsidRPr="00632CA8">
              <w:rPr>
                <w:sz w:val="20"/>
              </w:rPr>
              <w:t>Armando Martínez Flores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82804B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bottom"/>
          </w:tcPr>
          <w:p w14:paraId="47808F84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  <w:r w:rsidRPr="00632CA8">
              <w:rPr>
                <w:sz w:val="20"/>
              </w:rPr>
              <w:t>Gerente de Crédito de nuevos productos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0EA5BA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419" w:type="dxa"/>
            <w:tcBorders>
              <w:top w:val="nil"/>
              <w:left w:val="nil"/>
              <w:right w:val="nil"/>
            </w:tcBorders>
            <w:vAlign w:val="bottom"/>
          </w:tcPr>
          <w:p w14:paraId="0EF8A432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BFBA8C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104" w:type="dxa"/>
            <w:tcBorders>
              <w:top w:val="nil"/>
              <w:left w:val="nil"/>
              <w:right w:val="nil"/>
            </w:tcBorders>
            <w:vAlign w:val="bottom"/>
          </w:tcPr>
          <w:p w14:paraId="1D648965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</w:tr>
      <w:tr w:rsidR="00243D43" w:rsidRPr="00632CA8" w14:paraId="7E9CAE10" w14:textId="77777777" w:rsidTr="00411188">
        <w:trPr>
          <w:trHeight w:val="470"/>
          <w:jc w:val="center"/>
        </w:trPr>
        <w:tc>
          <w:tcPr>
            <w:tcW w:w="3088" w:type="dxa"/>
            <w:tcBorders>
              <w:left w:val="nil"/>
              <w:right w:val="nil"/>
            </w:tcBorders>
            <w:vAlign w:val="bottom"/>
          </w:tcPr>
          <w:p w14:paraId="1967998A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  <w:r w:rsidRPr="00632CA8">
              <w:rPr>
                <w:sz w:val="20"/>
              </w:rPr>
              <w:t>Daniela Torres Acosta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79F6C2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666" w:type="dxa"/>
            <w:tcBorders>
              <w:left w:val="nil"/>
              <w:right w:val="nil"/>
            </w:tcBorders>
            <w:vAlign w:val="bottom"/>
          </w:tcPr>
          <w:p w14:paraId="7FFC5015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  <w:r w:rsidRPr="00632CA8">
              <w:rPr>
                <w:sz w:val="20"/>
              </w:rPr>
              <w:t>Líder de Proyecto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992D25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419" w:type="dxa"/>
            <w:tcBorders>
              <w:left w:val="nil"/>
              <w:right w:val="nil"/>
            </w:tcBorders>
            <w:vAlign w:val="bottom"/>
          </w:tcPr>
          <w:p w14:paraId="48658D21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E3F6AA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104" w:type="dxa"/>
            <w:tcBorders>
              <w:left w:val="nil"/>
              <w:right w:val="nil"/>
            </w:tcBorders>
          </w:tcPr>
          <w:p w14:paraId="167AC322" w14:textId="77777777" w:rsidR="00243D43" w:rsidRPr="00632CA8" w:rsidRDefault="00243D43" w:rsidP="00411188"/>
        </w:tc>
      </w:tr>
      <w:tr w:rsidR="00243D43" w:rsidRPr="00632CA8" w14:paraId="56334551" w14:textId="77777777" w:rsidTr="00411188">
        <w:trPr>
          <w:trHeight w:val="470"/>
          <w:jc w:val="center"/>
        </w:trPr>
        <w:tc>
          <w:tcPr>
            <w:tcW w:w="3088" w:type="dxa"/>
            <w:tcBorders>
              <w:left w:val="nil"/>
              <w:right w:val="nil"/>
            </w:tcBorders>
          </w:tcPr>
          <w:p w14:paraId="5BCE9D4A" w14:textId="77777777" w:rsidR="00243D43" w:rsidRPr="00632CA8" w:rsidRDefault="00243D43" w:rsidP="00411188">
            <w:pPr>
              <w:rPr>
                <w:sz w:val="20"/>
              </w:rPr>
            </w:pPr>
          </w:p>
          <w:p w14:paraId="2074F4EE" w14:textId="77777777" w:rsidR="00243D43" w:rsidRPr="00632CA8" w:rsidRDefault="00243D43" w:rsidP="00411188">
            <w:pPr>
              <w:rPr>
                <w:sz w:val="20"/>
              </w:rPr>
            </w:pPr>
            <w:r w:rsidRPr="00632CA8">
              <w:rPr>
                <w:sz w:val="20"/>
              </w:rPr>
              <w:t xml:space="preserve">Aurelio Ochoa López 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E50828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666" w:type="dxa"/>
            <w:tcBorders>
              <w:left w:val="nil"/>
              <w:right w:val="nil"/>
            </w:tcBorders>
            <w:vAlign w:val="bottom"/>
          </w:tcPr>
          <w:p w14:paraId="0A76BB21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  <w:r w:rsidRPr="00632CA8">
              <w:rPr>
                <w:sz w:val="20"/>
              </w:rPr>
              <w:t xml:space="preserve">Administrador de proyecto 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F5973D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419" w:type="dxa"/>
            <w:tcBorders>
              <w:left w:val="nil"/>
              <w:right w:val="nil"/>
            </w:tcBorders>
            <w:vAlign w:val="bottom"/>
          </w:tcPr>
          <w:p w14:paraId="73B7C61D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384742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104" w:type="dxa"/>
            <w:tcBorders>
              <w:left w:val="nil"/>
              <w:right w:val="nil"/>
            </w:tcBorders>
          </w:tcPr>
          <w:p w14:paraId="4612B194" w14:textId="77777777" w:rsidR="00243D43" w:rsidRPr="00632CA8" w:rsidRDefault="00243D43" w:rsidP="00411188"/>
        </w:tc>
      </w:tr>
      <w:tr w:rsidR="00243D43" w:rsidRPr="00632CA8" w14:paraId="3BDDF35A" w14:textId="77777777" w:rsidTr="00411188">
        <w:trPr>
          <w:trHeight w:val="470"/>
          <w:jc w:val="center"/>
        </w:trPr>
        <w:tc>
          <w:tcPr>
            <w:tcW w:w="3088" w:type="dxa"/>
            <w:tcBorders>
              <w:left w:val="nil"/>
              <w:right w:val="nil"/>
            </w:tcBorders>
            <w:vAlign w:val="bottom"/>
          </w:tcPr>
          <w:p w14:paraId="07F72A5E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  <w:r w:rsidRPr="00632CA8">
              <w:rPr>
                <w:sz w:val="20"/>
              </w:rPr>
              <w:t>Angélica Aguirre Morales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2107E1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666" w:type="dxa"/>
            <w:tcBorders>
              <w:left w:val="nil"/>
              <w:right w:val="nil"/>
            </w:tcBorders>
            <w:vAlign w:val="bottom"/>
          </w:tcPr>
          <w:p w14:paraId="7E381142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  <w:r w:rsidRPr="00632CA8">
              <w:rPr>
                <w:sz w:val="20"/>
              </w:rPr>
              <w:t>Administrador de proyecto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B1EF7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419" w:type="dxa"/>
            <w:tcBorders>
              <w:left w:val="nil"/>
              <w:right w:val="nil"/>
            </w:tcBorders>
            <w:vAlign w:val="bottom"/>
          </w:tcPr>
          <w:p w14:paraId="07DFCBAA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4FBBF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104" w:type="dxa"/>
            <w:tcBorders>
              <w:left w:val="nil"/>
              <w:right w:val="nil"/>
            </w:tcBorders>
          </w:tcPr>
          <w:p w14:paraId="018A90B4" w14:textId="77777777" w:rsidR="00243D43" w:rsidRPr="00632CA8" w:rsidRDefault="00243D43" w:rsidP="00411188"/>
        </w:tc>
      </w:tr>
      <w:tr w:rsidR="00243D43" w:rsidRPr="00632CA8" w14:paraId="2680F35A" w14:textId="77777777" w:rsidTr="00411188">
        <w:trPr>
          <w:trHeight w:val="470"/>
          <w:jc w:val="center"/>
        </w:trPr>
        <w:tc>
          <w:tcPr>
            <w:tcW w:w="3088" w:type="dxa"/>
            <w:tcBorders>
              <w:left w:val="nil"/>
              <w:right w:val="nil"/>
            </w:tcBorders>
            <w:vAlign w:val="bottom"/>
          </w:tcPr>
          <w:p w14:paraId="4CCD92BF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  <w:r w:rsidRPr="00632CA8">
              <w:rPr>
                <w:sz w:val="20"/>
              </w:rPr>
              <w:t>Sandra Yennifer Acosta Rosales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838088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666" w:type="dxa"/>
            <w:tcBorders>
              <w:left w:val="nil"/>
              <w:right w:val="nil"/>
            </w:tcBorders>
            <w:vAlign w:val="bottom"/>
          </w:tcPr>
          <w:p w14:paraId="20E69E66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  <w:r w:rsidRPr="00632CA8">
              <w:rPr>
                <w:sz w:val="20"/>
              </w:rPr>
              <w:t>Analista de negocio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578359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419" w:type="dxa"/>
            <w:tcBorders>
              <w:left w:val="nil"/>
              <w:right w:val="nil"/>
            </w:tcBorders>
            <w:vAlign w:val="bottom"/>
          </w:tcPr>
          <w:p w14:paraId="1A56D470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207DC5" w14:textId="77777777" w:rsidR="00243D43" w:rsidRPr="00632CA8" w:rsidRDefault="00243D43" w:rsidP="00411188">
            <w:pPr>
              <w:rPr>
                <w:rFonts w:cs="Arial"/>
                <w:sz w:val="20"/>
                <w:lang w:val="es-MX"/>
              </w:rPr>
            </w:pPr>
          </w:p>
        </w:tc>
        <w:tc>
          <w:tcPr>
            <w:tcW w:w="2104" w:type="dxa"/>
            <w:tcBorders>
              <w:left w:val="nil"/>
              <w:right w:val="nil"/>
            </w:tcBorders>
          </w:tcPr>
          <w:p w14:paraId="4985A111" w14:textId="77777777" w:rsidR="00243D43" w:rsidRPr="00632CA8" w:rsidRDefault="00243D43" w:rsidP="00411188"/>
        </w:tc>
      </w:tr>
    </w:tbl>
    <w:p w14:paraId="3C0485EF" w14:textId="77777777" w:rsidR="00F753E5" w:rsidRPr="00632CA8" w:rsidRDefault="00F753E5" w:rsidP="008076A8">
      <w:pPr>
        <w:rPr>
          <w:rFonts w:cs="Arial"/>
          <w:sz w:val="20"/>
        </w:rPr>
      </w:pPr>
    </w:p>
    <w:p w14:paraId="1492EB2F" w14:textId="77777777" w:rsidR="00B17647" w:rsidRPr="00632CA8" w:rsidRDefault="00B17647" w:rsidP="008076A8">
      <w:pPr>
        <w:rPr>
          <w:rFonts w:cs="Arial"/>
          <w:sz w:val="20"/>
        </w:rPr>
      </w:pPr>
    </w:p>
    <w:p w14:paraId="635516E1" w14:textId="77777777" w:rsidR="00F753E5" w:rsidRPr="00632CA8" w:rsidRDefault="00F753E5" w:rsidP="008076A8">
      <w:pPr>
        <w:rPr>
          <w:rFonts w:cs="Arial"/>
          <w:sz w:val="20"/>
        </w:rPr>
      </w:pPr>
    </w:p>
    <w:p w14:paraId="525BA767" w14:textId="77777777" w:rsidR="00F753E5" w:rsidRPr="00632CA8" w:rsidRDefault="00F753E5" w:rsidP="008076A8">
      <w:pPr>
        <w:rPr>
          <w:rFonts w:cs="Arial"/>
          <w:sz w:val="20"/>
        </w:rPr>
      </w:pPr>
    </w:p>
    <w:p w14:paraId="21320950" w14:textId="77777777" w:rsidR="004E27FF" w:rsidRPr="00632CA8" w:rsidRDefault="004E27FF" w:rsidP="00337303">
      <w:pPr>
        <w:rPr>
          <w:rFonts w:cs="Arial"/>
          <w:sz w:val="20"/>
        </w:rPr>
      </w:pPr>
    </w:p>
    <w:p w14:paraId="179C1550" w14:textId="77777777" w:rsidR="00F753E5" w:rsidRPr="00632CA8" w:rsidRDefault="00F753E5" w:rsidP="00337303">
      <w:pPr>
        <w:rPr>
          <w:rFonts w:cs="Arial"/>
          <w:sz w:val="20"/>
        </w:rPr>
      </w:pPr>
    </w:p>
    <w:p w14:paraId="59EA49F8" w14:textId="77777777" w:rsidR="00F753E5" w:rsidRPr="00632CA8" w:rsidRDefault="00F753E5" w:rsidP="00337303">
      <w:pPr>
        <w:rPr>
          <w:rFonts w:cs="Arial"/>
          <w:sz w:val="20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0"/>
        <w:gridCol w:w="1260"/>
        <w:gridCol w:w="2700"/>
        <w:gridCol w:w="3600"/>
      </w:tblGrid>
      <w:tr w:rsidR="009303DB" w:rsidRPr="00632CA8" w14:paraId="732FAD44" w14:textId="77777777" w:rsidTr="003D72EB">
        <w:trPr>
          <w:jc w:val="center"/>
        </w:trPr>
        <w:tc>
          <w:tcPr>
            <w:tcW w:w="9000" w:type="dxa"/>
            <w:gridSpan w:val="4"/>
            <w:shd w:val="clear" w:color="auto" w:fill="F3F3F3"/>
          </w:tcPr>
          <w:p w14:paraId="0C2499DF" w14:textId="77777777" w:rsidR="009303DB" w:rsidRPr="00632CA8" w:rsidRDefault="009303DB" w:rsidP="003D72EB">
            <w:pPr>
              <w:jc w:val="center"/>
              <w:rPr>
                <w:b/>
                <w:sz w:val="20"/>
              </w:rPr>
            </w:pPr>
            <w:bookmarkStart w:id="37" w:name="OLE_LINK1"/>
            <w:bookmarkStart w:id="38" w:name="OLE_LINK2"/>
            <w:r w:rsidRPr="00632CA8">
              <w:rPr>
                <w:b/>
                <w:sz w:val="20"/>
              </w:rPr>
              <w:t>Historia de Cambios</w:t>
            </w:r>
          </w:p>
        </w:tc>
      </w:tr>
      <w:tr w:rsidR="009303DB" w:rsidRPr="00632CA8" w14:paraId="4E6F8AB2" w14:textId="77777777" w:rsidTr="003D72EB">
        <w:trPr>
          <w:trHeight w:val="113"/>
          <w:jc w:val="center"/>
        </w:trPr>
        <w:tc>
          <w:tcPr>
            <w:tcW w:w="1440" w:type="dxa"/>
            <w:shd w:val="clear" w:color="auto" w:fill="F3F3F3"/>
          </w:tcPr>
          <w:p w14:paraId="0716FED2" w14:textId="77777777" w:rsidR="009303DB" w:rsidRPr="00632CA8" w:rsidRDefault="009303DB" w:rsidP="003D72EB">
            <w:pPr>
              <w:jc w:val="center"/>
              <w:rPr>
                <w:b/>
                <w:sz w:val="20"/>
              </w:rPr>
            </w:pPr>
            <w:r w:rsidRPr="00632CA8">
              <w:rPr>
                <w:b/>
                <w:sz w:val="20"/>
              </w:rPr>
              <w:t>No. Versión</w:t>
            </w:r>
          </w:p>
        </w:tc>
        <w:tc>
          <w:tcPr>
            <w:tcW w:w="1260" w:type="dxa"/>
            <w:shd w:val="clear" w:color="auto" w:fill="F3F3F3"/>
          </w:tcPr>
          <w:p w14:paraId="183A6E2C" w14:textId="77777777" w:rsidR="009303DB" w:rsidRPr="00632CA8" w:rsidRDefault="009303DB" w:rsidP="003D72EB">
            <w:pPr>
              <w:jc w:val="center"/>
              <w:rPr>
                <w:b/>
                <w:sz w:val="20"/>
              </w:rPr>
            </w:pPr>
            <w:r w:rsidRPr="00632CA8">
              <w:rPr>
                <w:b/>
                <w:sz w:val="20"/>
              </w:rPr>
              <w:t>Fecha</w:t>
            </w:r>
          </w:p>
        </w:tc>
        <w:tc>
          <w:tcPr>
            <w:tcW w:w="2700" w:type="dxa"/>
            <w:shd w:val="clear" w:color="auto" w:fill="F3F3F3"/>
          </w:tcPr>
          <w:p w14:paraId="14A14416" w14:textId="77777777" w:rsidR="009303DB" w:rsidRPr="00632CA8" w:rsidRDefault="009303DB" w:rsidP="003D72EB">
            <w:pPr>
              <w:jc w:val="center"/>
              <w:rPr>
                <w:b/>
                <w:sz w:val="20"/>
              </w:rPr>
            </w:pPr>
            <w:r w:rsidRPr="00632CA8">
              <w:rPr>
                <w:b/>
                <w:sz w:val="20"/>
              </w:rPr>
              <w:t>Autor</w:t>
            </w:r>
          </w:p>
        </w:tc>
        <w:tc>
          <w:tcPr>
            <w:tcW w:w="3600" w:type="dxa"/>
            <w:shd w:val="clear" w:color="auto" w:fill="F3F3F3"/>
          </w:tcPr>
          <w:p w14:paraId="09BDB904" w14:textId="77777777" w:rsidR="009303DB" w:rsidRPr="00632CA8" w:rsidRDefault="009303DB" w:rsidP="003D72EB">
            <w:pPr>
              <w:jc w:val="center"/>
              <w:rPr>
                <w:b/>
                <w:sz w:val="20"/>
              </w:rPr>
            </w:pPr>
            <w:r w:rsidRPr="00632CA8">
              <w:rPr>
                <w:b/>
                <w:sz w:val="20"/>
              </w:rPr>
              <w:t>Descripción</w:t>
            </w:r>
          </w:p>
        </w:tc>
      </w:tr>
      <w:tr w:rsidR="00BE53F6" w:rsidRPr="00632CA8" w14:paraId="32829A65" w14:textId="77777777" w:rsidTr="00BE53F6">
        <w:trPr>
          <w:trHeight w:val="113"/>
          <w:jc w:val="center"/>
        </w:trPr>
        <w:tc>
          <w:tcPr>
            <w:tcW w:w="1440" w:type="dxa"/>
            <w:shd w:val="clear" w:color="auto" w:fill="auto"/>
          </w:tcPr>
          <w:p w14:paraId="2828AA01" w14:textId="77777777" w:rsidR="00BE53F6" w:rsidRPr="00632CA8" w:rsidRDefault="00BE53F6" w:rsidP="00BE53F6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3B0EABF3" w14:textId="77777777" w:rsidR="00BE53F6" w:rsidRPr="00632CA8" w:rsidRDefault="00BE53F6" w:rsidP="00BE53F6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11/04/18</w:t>
            </w:r>
          </w:p>
        </w:tc>
        <w:tc>
          <w:tcPr>
            <w:tcW w:w="2700" w:type="dxa"/>
            <w:shd w:val="clear" w:color="auto" w:fill="auto"/>
          </w:tcPr>
          <w:p w14:paraId="3CE75CF9" w14:textId="77777777" w:rsidR="00BE53F6" w:rsidRPr="00632CA8" w:rsidRDefault="00BE53F6" w:rsidP="00BE53F6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Sandra Acosta</w:t>
            </w:r>
          </w:p>
        </w:tc>
        <w:tc>
          <w:tcPr>
            <w:tcW w:w="3600" w:type="dxa"/>
            <w:shd w:val="clear" w:color="auto" w:fill="auto"/>
          </w:tcPr>
          <w:p w14:paraId="12E6922E" w14:textId="77777777" w:rsidR="00BE53F6" w:rsidRPr="00632CA8" w:rsidRDefault="00BE53F6" w:rsidP="00BE53F6">
            <w:pPr>
              <w:rPr>
                <w:sz w:val="20"/>
              </w:rPr>
            </w:pPr>
            <w:r w:rsidRPr="00632CA8">
              <w:rPr>
                <w:sz w:val="20"/>
              </w:rPr>
              <w:t>Generación de historias de usuarios para Autorización</w:t>
            </w:r>
          </w:p>
        </w:tc>
      </w:tr>
      <w:tr w:rsidR="00BE53F6" w:rsidRPr="00632CA8" w14:paraId="127C2D40" w14:textId="77777777" w:rsidTr="00BE53F6">
        <w:trPr>
          <w:trHeight w:val="113"/>
          <w:jc w:val="center"/>
        </w:trPr>
        <w:tc>
          <w:tcPr>
            <w:tcW w:w="1440" w:type="dxa"/>
            <w:shd w:val="clear" w:color="auto" w:fill="auto"/>
          </w:tcPr>
          <w:p w14:paraId="5769EA8F" w14:textId="77777777" w:rsidR="00BE53F6" w:rsidRPr="00632CA8" w:rsidRDefault="00BE53F6" w:rsidP="00BE53F6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15584FEF" w14:textId="77777777" w:rsidR="00BE53F6" w:rsidRPr="00632CA8" w:rsidRDefault="00BE53F6" w:rsidP="00BE53F6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09/04/18</w:t>
            </w:r>
          </w:p>
        </w:tc>
        <w:tc>
          <w:tcPr>
            <w:tcW w:w="2700" w:type="dxa"/>
            <w:shd w:val="clear" w:color="auto" w:fill="auto"/>
          </w:tcPr>
          <w:p w14:paraId="77FF5172" w14:textId="77777777" w:rsidR="00BE53F6" w:rsidRPr="00632CA8" w:rsidRDefault="00BE53F6" w:rsidP="00BE53F6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Sandra Acosta</w:t>
            </w:r>
          </w:p>
        </w:tc>
        <w:tc>
          <w:tcPr>
            <w:tcW w:w="3600" w:type="dxa"/>
            <w:shd w:val="clear" w:color="auto" w:fill="auto"/>
          </w:tcPr>
          <w:p w14:paraId="18E48983" w14:textId="77777777" w:rsidR="00BE53F6" w:rsidRPr="00632CA8" w:rsidRDefault="00BE53F6" w:rsidP="00BE53F6">
            <w:pPr>
              <w:rPr>
                <w:sz w:val="20"/>
              </w:rPr>
            </w:pPr>
            <w:r w:rsidRPr="00632CA8">
              <w:rPr>
                <w:sz w:val="20"/>
              </w:rPr>
              <w:t>Ajustes a las historias de usuarios para Análisis</w:t>
            </w:r>
          </w:p>
        </w:tc>
      </w:tr>
      <w:tr w:rsidR="00E24448" w:rsidRPr="00632CA8" w14:paraId="0C357ACC" w14:textId="77777777" w:rsidTr="00C0210C">
        <w:trPr>
          <w:trHeight w:val="113"/>
          <w:jc w:val="center"/>
        </w:trPr>
        <w:tc>
          <w:tcPr>
            <w:tcW w:w="1440" w:type="dxa"/>
            <w:shd w:val="clear" w:color="auto" w:fill="auto"/>
          </w:tcPr>
          <w:p w14:paraId="40E0AEBE" w14:textId="77777777" w:rsidR="00E24448" w:rsidRPr="00632CA8" w:rsidRDefault="00E24448" w:rsidP="003D72EB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069C753C" w14:textId="77777777" w:rsidR="00E24448" w:rsidRPr="00632CA8" w:rsidRDefault="00E24448" w:rsidP="003D72EB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03/03/18</w:t>
            </w:r>
          </w:p>
        </w:tc>
        <w:tc>
          <w:tcPr>
            <w:tcW w:w="2700" w:type="dxa"/>
            <w:shd w:val="clear" w:color="auto" w:fill="auto"/>
          </w:tcPr>
          <w:p w14:paraId="3B4A39D7" w14:textId="77777777" w:rsidR="00E24448" w:rsidRPr="00632CA8" w:rsidRDefault="00E24448" w:rsidP="003D72EB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Sandra Acosta</w:t>
            </w:r>
          </w:p>
        </w:tc>
        <w:tc>
          <w:tcPr>
            <w:tcW w:w="3600" w:type="dxa"/>
            <w:shd w:val="clear" w:color="auto" w:fill="auto"/>
          </w:tcPr>
          <w:p w14:paraId="2999CC0B" w14:textId="77777777" w:rsidR="00E24448" w:rsidRPr="00632CA8" w:rsidRDefault="00E24448" w:rsidP="00E24448">
            <w:pPr>
              <w:rPr>
                <w:sz w:val="20"/>
              </w:rPr>
            </w:pPr>
            <w:r w:rsidRPr="00632CA8">
              <w:rPr>
                <w:sz w:val="20"/>
              </w:rPr>
              <w:t>Generación de historias de usuarios para Análisis</w:t>
            </w:r>
          </w:p>
        </w:tc>
      </w:tr>
      <w:tr w:rsidR="00CC3EED" w:rsidRPr="00632CA8" w14:paraId="12BC0041" w14:textId="77777777" w:rsidTr="00C0210C">
        <w:trPr>
          <w:trHeight w:val="113"/>
          <w:jc w:val="center"/>
        </w:trPr>
        <w:tc>
          <w:tcPr>
            <w:tcW w:w="1440" w:type="dxa"/>
            <w:shd w:val="clear" w:color="auto" w:fill="auto"/>
          </w:tcPr>
          <w:p w14:paraId="7AB48B72" w14:textId="77777777" w:rsidR="00CC3EED" w:rsidRPr="00632CA8" w:rsidRDefault="00CC3EED" w:rsidP="00CC3EED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7B567C1D" w14:textId="77777777" w:rsidR="00CC3EED" w:rsidRPr="00632CA8" w:rsidRDefault="004B73B9" w:rsidP="004B73B9">
            <w:pPr>
              <w:jc w:val="center"/>
              <w:rPr>
                <w:sz w:val="20"/>
              </w:rPr>
            </w:pPr>
            <w:r>
              <w:rPr>
                <w:sz w:val="20"/>
              </w:rPr>
              <w:t>03</w:t>
            </w:r>
            <w:r w:rsidR="00CC3EED" w:rsidRPr="00632CA8">
              <w:rPr>
                <w:sz w:val="20"/>
              </w:rPr>
              <w:t>/02/18</w:t>
            </w:r>
          </w:p>
        </w:tc>
        <w:tc>
          <w:tcPr>
            <w:tcW w:w="2700" w:type="dxa"/>
            <w:shd w:val="clear" w:color="auto" w:fill="auto"/>
          </w:tcPr>
          <w:p w14:paraId="3FE44D5C" w14:textId="77777777" w:rsidR="00CC3EED" w:rsidRPr="00632CA8" w:rsidRDefault="00CC3EED" w:rsidP="00CC3EED">
            <w:pPr>
              <w:jc w:val="center"/>
              <w:rPr>
                <w:sz w:val="20"/>
              </w:rPr>
            </w:pPr>
            <w:r w:rsidRPr="00632CA8">
              <w:rPr>
                <w:sz w:val="20"/>
              </w:rPr>
              <w:t>Sandra Acosta</w:t>
            </w:r>
          </w:p>
        </w:tc>
        <w:tc>
          <w:tcPr>
            <w:tcW w:w="3600" w:type="dxa"/>
            <w:shd w:val="clear" w:color="auto" w:fill="auto"/>
          </w:tcPr>
          <w:p w14:paraId="3478A0C2" w14:textId="77777777" w:rsidR="00CC3EED" w:rsidRPr="00632CA8" w:rsidRDefault="004B73B9" w:rsidP="0029758A">
            <w:pPr>
              <w:rPr>
                <w:sz w:val="20"/>
              </w:rPr>
            </w:pPr>
            <w:r w:rsidRPr="00632CA8">
              <w:rPr>
                <w:sz w:val="20"/>
              </w:rPr>
              <w:t>Generación de documento</w:t>
            </w:r>
          </w:p>
        </w:tc>
      </w:tr>
    </w:tbl>
    <w:bookmarkEnd w:id="37"/>
    <w:bookmarkEnd w:id="38"/>
    <w:p w14:paraId="516285EB" w14:textId="77777777" w:rsidR="00EC335C" w:rsidRPr="00C24605" w:rsidRDefault="0004670D" w:rsidP="00F86B64">
      <w:pPr>
        <w:rPr>
          <w:rFonts w:cs="Arial"/>
          <w:sz w:val="20"/>
        </w:rPr>
      </w:pPr>
      <w:r w:rsidRPr="00632CA8">
        <w:rPr>
          <w:rFonts w:cs="Arial"/>
          <w:i/>
          <w:iCs/>
          <w:sz w:val="20"/>
        </w:rPr>
        <w:t>Nota: Se añadirá una nueva fila a la Historia de Cambios por cada modificación que sufra el documento. Esta historia mantendrá un orden cronológico inverso. Por tanto, los cambios más recientes aparecerán al principio de la lista.</w:t>
      </w:r>
    </w:p>
    <w:sectPr w:rsidR="00EC335C" w:rsidRPr="00C24605" w:rsidSect="005053DE">
      <w:headerReference w:type="default" r:id="rId32"/>
      <w:footerReference w:type="default" r:id="rId33"/>
      <w:footerReference w:type="first" r:id="rId34"/>
      <w:pgSz w:w="12240" w:h="15840" w:code="1"/>
      <w:pgMar w:top="1418" w:right="1701" w:bottom="1418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9261A4" w14:textId="77777777" w:rsidR="00C0797A" w:rsidRDefault="00C0797A">
      <w:r>
        <w:separator/>
      </w:r>
    </w:p>
  </w:endnote>
  <w:endnote w:type="continuationSeparator" w:id="0">
    <w:p w14:paraId="29404798" w14:textId="77777777" w:rsidR="00C0797A" w:rsidRDefault="00C07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1E0" w:firstRow="1" w:lastRow="1" w:firstColumn="1" w:lastColumn="1" w:noHBand="0" w:noVBand="0"/>
    </w:tblPr>
    <w:tblGrid>
      <w:gridCol w:w="2940"/>
      <w:gridCol w:w="2953"/>
      <w:gridCol w:w="2945"/>
    </w:tblGrid>
    <w:tr w:rsidR="00275C28" w:rsidRPr="003D72EB" w14:paraId="51B8CAD6" w14:textId="77777777" w:rsidTr="003D72EB">
      <w:trPr>
        <w:trHeight w:val="274"/>
      </w:trPr>
      <w:tc>
        <w:tcPr>
          <w:tcW w:w="2992" w:type="dxa"/>
        </w:tcPr>
        <w:p w14:paraId="5093DC0B" w14:textId="77777777" w:rsidR="00275C28" w:rsidRPr="003D72EB" w:rsidRDefault="00275C28" w:rsidP="004E27FF">
          <w:pPr>
            <w:pStyle w:val="Piedepgina"/>
            <w:pBdr>
              <w:top w:val="none" w:sz="0" w:space="0" w:color="auto"/>
            </w:pBdr>
            <w:tabs>
              <w:tab w:val="left" w:pos="426"/>
            </w:tabs>
            <w:rPr>
              <w:rFonts w:cs="Arial"/>
              <w:sz w:val="20"/>
            </w:rPr>
          </w:pPr>
          <w:r w:rsidRPr="003D72EB">
            <w:rPr>
              <w:rFonts w:cs="Arial"/>
              <w:sz w:val="20"/>
            </w:rPr>
            <w:t>V</w:t>
          </w:r>
          <w:r>
            <w:rPr>
              <w:rFonts w:cs="Arial"/>
              <w:sz w:val="20"/>
            </w:rPr>
            <w:t>4</w:t>
          </w:r>
          <w:r w:rsidRPr="003D72EB">
            <w:rPr>
              <w:rFonts w:cs="Arial"/>
              <w:sz w:val="20"/>
            </w:rPr>
            <w:t>.0</w:t>
          </w:r>
        </w:p>
      </w:tc>
      <w:tc>
        <w:tcPr>
          <w:tcW w:w="2993" w:type="dxa"/>
        </w:tcPr>
        <w:p w14:paraId="536D6DEF" w14:textId="77777777" w:rsidR="00275C28" w:rsidRPr="003D72EB" w:rsidRDefault="00275C28" w:rsidP="004E27FF">
          <w:pPr>
            <w:pStyle w:val="Piedepgina"/>
            <w:pBdr>
              <w:top w:val="none" w:sz="0" w:space="0" w:color="auto"/>
            </w:pBdr>
            <w:tabs>
              <w:tab w:val="left" w:pos="426"/>
            </w:tabs>
            <w:jc w:val="center"/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23/01/2017</w:t>
          </w:r>
        </w:p>
      </w:tc>
      <w:tc>
        <w:tcPr>
          <w:tcW w:w="2993" w:type="dxa"/>
        </w:tcPr>
        <w:p w14:paraId="281F3ECB" w14:textId="77777777" w:rsidR="00275C28" w:rsidRPr="003D72EB" w:rsidRDefault="00275C28" w:rsidP="003D72EB">
          <w:pPr>
            <w:pStyle w:val="Piedepgina"/>
            <w:pBdr>
              <w:top w:val="none" w:sz="0" w:space="0" w:color="auto"/>
            </w:pBdr>
            <w:tabs>
              <w:tab w:val="left" w:pos="426"/>
            </w:tabs>
            <w:jc w:val="right"/>
            <w:rPr>
              <w:rFonts w:cs="Arial"/>
              <w:sz w:val="20"/>
            </w:rPr>
          </w:pPr>
          <w:r w:rsidRPr="003D72EB">
            <w:rPr>
              <w:rFonts w:cs="Arial"/>
              <w:sz w:val="20"/>
            </w:rPr>
            <w:t xml:space="preserve">Página </w:t>
          </w:r>
          <w:r w:rsidRPr="003D72EB">
            <w:rPr>
              <w:rFonts w:cs="Arial"/>
              <w:sz w:val="20"/>
            </w:rPr>
            <w:fldChar w:fldCharType="begin"/>
          </w:r>
          <w:r w:rsidRPr="003D72EB">
            <w:rPr>
              <w:rFonts w:cs="Arial"/>
              <w:sz w:val="20"/>
            </w:rPr>
            <w:instrText xml:space="preserve"> PAGE </w:instrText>
          </w:r>
          <w:r w:rsidRPr="003D72EB">
            <w:rPr>
              <w:rFonts w:cs="Arial"/>
              <w:sz w:val="20"/>
            </w:rPr>
            <w:fldChar w:fldCharType="separate"/>
          </w:r>
          <w:r w:rsidR="002D0B9B">
            <w:rPr>
              <w:rFonts w:cs="Arial"/>
              <w:noProof/>
              <w:sz w:val="20"/>
            </w:rPr>
            <w:t>21</w:t>
          </w:r>
          <w:r w:rsidRPr="003D72EB">
            <w:rPr>
              <w:rFonts w:cs="Arial"/>
              <w:sz w:val="20"/>
            </w:rPr>
            <w:fldChar w:fldCharType="end"/>
          </w:r>
          <w:r w:rsidRPr="003D72EB">
            <w:rPr>
              <w:rFonts w:cs="Arial"/>
              <w:sz w:val="20"/>
            </w:rPr>
            <w:t xml:space="preserve"> de </w:t>
          </w:r>
          <w:r w:rsidRPr="003D72EB">
            <w:rPr>
              <w:rFonts w:cs="Arial"/>
              <w:sz w:val="20"/>
            </w:rPr>
            <w:fldChar w:fldCharType="begin"/>
          </w:r>
          <w:r w:rsidRPr="003D72EB">
            <w:rPr>
              <w:rFonts w:cs="Arial"/>
              <w:sz w:val="20"/>
            </w:rPr>
            <w:instrText xml:space="preserve"> NUMPAGES </w:instrText>
          </w:r>
          <w:r w:rsidRPr="003D72EB">
            <w:rPr>
              <w:rFonts w:cs="Arial"/>
              <w:sz w:val="20"/>
            </w:rPr>
            <w:fldChar w:fldCharType="separate"/>
          </w:r>
          <w:r w:rsidR="002D0B9B">
            <w:rPr>
              <w:rFonts w:cs="Arial"/>
              <w:noProof/>
              <w:sz w:val="20"/>
            </w:rPr>
            <w:t>31</w:t>
          </w:r>
          <w:r w:rsidRPr="003D72EB">
            <w:rPr>
              <w:rFonts w:cs="Arial"/>
              <w:sz w:val="20"/>
            </w:rPr>
            <w:fldChar w:fldCharType="end"/>
          </w:r>
        </w:p>
      </w:tc>
    </w:tr>
  </w:tbl>
  <w:p w14:paraId="394A4C75" w14:textId="77777777" w:rsidR="00275C28" w:rsidRPr="00F86B64" w:rsidRDefault="00275C28" w:rsidP="00E61997">
    <w:pPr>
      <w:pStyle w:val="Piedepgina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D4382" w14:textId="77777777" w:rsidR="00275C28" w:rsidRPr="00E61997" w:rsidRDefault="00275C28" w:rsidP="00E61997">
    <w:pPr>
      <w:pStyle w:val="Piedep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1B85BC" w14:textId="77777777" w:rsidR="00C0797A" w:rsidRDefault="00C0797A">
      <w:r>
        <w:separator/>
      </w:r>
    </w:p>
  </w:footnote>
  <w:footnote w:type="continuationSeparator" w:id="0">
    <w:p w14:paraId="3D0C6C0D" w14:textId="77777777" w:rsidR="00C0797A" w:rsidRDefault="00C079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515327" w14:textId="77777777" w:rsidR="00275C28" w:rsidRDefault="00275C28" w:rsidP="0031380E">
    <w:pPr>
      <w:pStyle w:val="Encabezado"/>
      <w:tabs>
        <w:tab w:val="left" w:pos="708"/>
      </w:tabs>
      <w:jc w:val="left"/>
      <w:rPr>
        <w:rFonts w:cs="Arial"/>
        <w:b/>
        <w:sz w:val="32"/>
        <w:szCs w:val="32"/>
      </w:rPr>
    </w:pPr>
    <w:r w:rsidRPr="00255766">
      <w:rPr>
        <w:rFonts w:cs="Arial"/>
        <w:b/>
        <w:noProof/>
        <w:sz w:val="32"/>
        <w:szCs w:val="32"/>
        <w:lang w:val="es-MX" w:eastAsia="es-MX"/>
      </w:rPr>
      <w:drawing>
        <wp:inline distT="0" distB="0" distL="0" distR="0" wp14:anchorId="26F42799" wp14:editId="7F9FD618">
          <wp:extent cx="1028700" cy="419100"/>
          <wp:effectExtent l="0" t="0" r="0" b="0"/>
          <wp:docPr id="19" name="4 Image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4 Imagen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3550" cy="42107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cs="Arial"/>
        <w:b/>
        <w:sz w:val="32"/>
        <w:szCs w:val="32"/>
      </w:rPr>
      <w:tab/>
    </w:r>
    <w:r>
      <w:rPr>
        <w:rFonts w:cs="Arial"/>
        <w:b/>
        <w:sz w:val="32"/>
        <w:szCs w:val="32"/>
      </w:rPr>
      <w:tab/>
    </w:r>
  </w:p>
  <w:p w14:paraId="6EEFEC7C" w14:textId="77777777" w:rsidR="00275C28" w:rsidRDefault="00275C28" w:rsidP="002505AE">
    <w:pPr>
      <w:pStyle w:val="Encabezado"/>
      <w:tabs>
        <w:tab w:val="left" w:pos="708"/>
      </w:tabs>
      <w:jc w:val="left"/>
    </w:pPr>
  </w:p>
  <w:tbl>
    <w:tblPr>
      <w:tblW w:w="938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380"/>
    </w:tblGrid>
    <w:tr w:rsidR="00275C28" w:rsidRPr="00011711" w14:paraId="7560D4F6" w14:textId="77777777" w:rsidTr="00255766">
      <w:trPr>
        <w:trHeight w:val="287"/>
        <w:jc w:val="center"/>
      </w:trPr>
      <w:tc>
        <w:tcPr>
          <w:tcW w:w="9380" w:type="dxa"/>
          <w:tcBorders>
            <w:bottom w:val="nil"/>
          </w:tcBorders>
        </w:tcPr>
        <w:p w14:paraId="055051DA" w14:textId="77777777" w:rsidR="00275C28" w:rsidRPr="003D72EB" w:rsidRDefault="00275C28" w:rsidP="00F531F5">
          <w:pPr>
            <w:jc w:val="center"/>
            <w:rPr>
              <w:rFonts w:cs="Arial"/>
              <w:b/>
              <w:sz w:val="28"/>
              <w:szCs w:val="28"/>
            </w:rPr>
          </w:pPr>
          <w:r>
            <w:rPr>
              <w:rFonts w:cs="Arial"/>
              <w:b/>
              <w:sz w:val="28"/>
              <w:szCs w:val="28"/>
            </w:rPr>
            <w:t xml:space="preserve">Proyecto </w:t>
          </w:r>
          <w:r w:rsidRPr="00C70680">
            <w:rPr>
              <w:rFonts w:cs="Arial"/>
              <w:b/>
              <w:sz w:val="28"/>
              <w:szCs w:val="28"/>
            </w:rPr>
            <w:t>CR171106033</w:t>
          </w:r>
        </w:p>
      </w:tc>
    </w:tr>
    <w:tr w:rsidR="00275C28" w:rsidRPr="00011711" w14:paraId="30A1BD84" w14:textId="77777777" w:rsidTr="00255766">
      <w:trPr>
        <w:trHeight w:val="286"/>
        <w:jc w:val="center"/>
      </w:trPr>
      <w:tc>
        <w:tcPr>
          <w:tcW w:w="9380" w:type="dxa"/>
          <w:tcBorders>
            <w:top w:val="nil"/>
          </w:tcBorders>
        </w:tcPr>
        <w:p w14:paraId="1ED6C71F" w14:textId="77777777" w:rsidR="00275C28" w:rsidRPr="003D72EB" w:rsidRDefault="00275C28" w:rsidP="003D72EB">
          <w:pPr>
            <w:pStyle w:val="Encabezado"/>
            <w:tabs>
              <w:tab w:val="left" w:pos="708"/>
            </w:tabs>
            <w:jc w:val="center"/>
            <w:rPr>
              <w:rFonts w:cs="Arial"/>
              <w:b/>
              <w:sz w:val="20"/>
            </w:rPr>
          </w:pPr>
          <w:r>
            <w:rPr>
              <w:rFonts w:cs="Arial"/>
              <w:b/>
              <w:bCs/>
              <w:sz w:val="20"/>
            </w:rPr>
            <w:t>Diseño Funcional</w:t>
          </w:r>
        </w:p>
      </w:tc>
    </w:tr>
  </w:tbl>
  <w:p w14:paraId="47F02ED8" w14:textId="77777777" w:rsidR="00275C28" w:rsidRDefault="00275C28">
    <w:pPr>
      <w:jc w:val="right"/>
      <w:rPr>
        <w:sz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80DAB5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C5364D"/>
    <w:multiLevelType w:val="multilevel"/>
    <w:tmpl w:val="2932ABDE"/>
    <w:lvl w:ilvl="0">
      <w:start w:val="1"/>
      <w:numFmt w:val="bullet"/>
      <w:pStyle w:val="Estilo1"/>
      <w:lvlText w:val=""/>
      <w:lvlJc w:val="left"/>
      <w:pPr>
        <w:tabs>
          <w:tab w:val="num" w:pos="720"/>
        </w:tabs>
        <w:ind w:left="720" w:hanging="363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"/>
      <w:lvlJc w:val="left"/>
      <w:pPr>
        <w:tabs>
          <w:tab w:val="num" w:pos="1440"/>
        </w:tabs>
        <w:ind w:left="1440" w:hanging="363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000000"/>
        <w:sz w:val="22"/>
        <w:vertAlign w:val="baseline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3"/>
      </w:pPr>
      <w:rPr>
        <w:rFonts w:ascii="Symbol" w:hAnsi="Symbo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3"/>
      </w:pPr>
      <w:rPr>
        <w:rFonts w:ascii="Symbol" w:hAnsi="Symbol"/>
      </w:rPr>
    </w:lvl>
    <w:lvl w:ilvl="4">
      <w:start w:val="1"/>
      <w:numFmt w:val="bullet"/>
      <w:lvlText w:val=""/>
      <w:lvlJc w:val="left"/>
      <w:pPr>
        <w:tabs>
          <w:tab w:val="num" w:pos="1797"/>
        </w:tabs>
        <w:ind w:left="1797" w:hanging="357"/>
      </w:pPr>
      <w:rPr>
        <w:rFonts w:ascii="Symbol" w:hAnsi="Symbol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3"/>
      </w:pPr>
      <w:rPr>
        <w:rFonts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2517"/>
        </w:tabs>
        <w:ind w:left="2517" w:hanging="357"/>
      </w:pPr>
      <w:rPr>
        <w:rFonts w:ascii="Wingdings" w:hAnsi="Wingdings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3"/>
      </w:pPr>
      <w:rPr>
        <w:rFonts w:ascii="Symbol" w:hAnsi="Symbol"/>
      </w:rPr>
    </w:lvl>
    <w:lvl w:ilvl="8">
      <w:start w:val="1"/>
      <w:numFmt w:val="bullet"/>
      <w:lvlText w:val=""/>
      <w:lvlJc w:val="left"/>
      <w:pPr>
        <w:tabs>
          <w:tab w:val="num" w:pos="3237"/>
        </w:tabs>
        <w:ind w:left="3237" w:hanging="357"/>
      </w:pPr>
      <w:rPr>
        <w:rFonts w:ascii="Symbol" w:hAnsi="Symbol"/>
      </w:rPr>
    </w:lvl>
  </w:abstractNum>
  <w:abstractNum w:abstractNumId="2" w15:restartNumberingAfterBreak="0">
    <w:nsid w:val="0F3B0D97"/>
    <w:multiLevelType w:val="multilevel"/>
    <w:tmpl w:val="03427000"/>
    <w:styleLink w:val="Estilo2"/>
    <w:lvl w:ilvl="0">
      <w:start w:val="1"/>
      <w:numFmt w:val="decimal"/>
      <w:lvlText w:val="%1."/>
      <w:lvlJc w:val="left"/>
      <w:pPr>
        <w:tabs>
          <w:tab w:val="num" w:pos="-1008"/>
        </w:tabs>
        <w:ind w:left="-1008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1296" w:hanging="576"/>
      </w:pPr>
    </w:lvl>
    <w:lvl w:ilvl="2">
      <w:start w:val="1"/>
      <w:numFmt w:val="decimal"/>
      <w:lvlText w:val="%1.%2.%3."/>
      <w:lvlJc w:val="left"/>
      <w:pPr>
        <w:tabs>
          <w:tab w:val="num" w:pos="-360"/>
        </w:tabs>
        <w:ind w:left="-720" w:hanging="720"/>
      </w:p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576" w:hanging="864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-432" w:hanging="1008"/>
      </w:pPr>
    </w:lvl>
    <w:lvl w:ilvl="5">
      <w:start w:val="1"/>
      <w:numFmt w:val="decimal"/>
      <w:lvlText w:val="%1.%2.%3.%4.%5.%6."/>
      <w:lvlJc w:val="left"/>
      <w:pPr>
        <w:tabs>
          <w:tab w:val="num" w:pos="360"/>
        </w:tabs>
        <w:ind w:left="-288" w:hanging="1152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-144" w:hanging="1296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080"/>
        </w:tabs>
        <w:ind w:left="144" w:hanging="1584"/>
      </w:pPr>
    </w:lvl>
  </w:abstractNum>
  <w:abstractNum w:abstractNumId="3" w15:restartNumberingAfterBreak="0">
    <w:nsid w:val="17456568"/>
    <w:multiLevelType w:val="hybridMultilevel"/>
    <w:tmpl w:val="25186A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84414"/>
    <w:multiLevelType w:val="hybridMultilevel"/>
    <w:tmpl w:val="07A8F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B625A"/>
    <w:multiLevelType w:val="hybridMultilevel"/>
    <w:tmpl w:val="BC98A5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2490F"/>
    <w:multiLevelType w:val="hybridMultilevel"/>
    <w:tmpl w:val="BC0E0B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91FF6"/>
    <w:multiLevelType w:val="hybridMultilevel"/>
    <w:tmpl w:val="55C6EA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DB129A"/>
    <w:multiLevelType w:val="hybridMultilevel"/>
    <w:tmpl w:val="834C83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A62356"/>
    <w:multiLevelType w:val="hybridMultilevel"/>
    <w:tmpl w:val="6C6E26FE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BD5666"/>
    <w:multiLevelType w:val="multilevel"/>
    <w:tmpl w:val="03427000"/>
    <w:styleLink w:val="Estilo3"/>
    <w:lvl w:ilvl="0">
      <w:start w:val="1"/>
      <w:numFmt w:val="decimal"/>
      <w:lvlText w:val="%1."/>
      <w:lvlJc w:val="left"/>
      <w:pPr>
        <w:tabs>
          <w:tab w:val="num" w:pos="-1008"/>
        </w:tabs>
        <w:ind w:left="0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-360"/>
        </w:tabs>
        <w:ind w:left="-720" w:hanging="720"/>
      </w:p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576" w:hanging="864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-432" w:hanging="1008"/>
      </w:pPr>
    </w:lvl>
    <w:lvl w:ilvl="5">
      <w:start w:val="1"/>
      <w:numFmt w:val="decimal"/>
      <w:lvlText w:val="%1.%2.%3.%4.%5.%6."/>
      <w:lvlJc w:val="left"/>
      <w:pPr>
        <w:tabs>
          <w:tab w:val="num" w:pos="360"/>
        </w:tabs>
        <w:ind w:left="-288" w:hanging="1152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-144" w:hanging="1296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080"/>
        </w:tabs>
        <w:ind w:left="144" w:hanging="1584"/>
      </w:pPr>
    </w:lvl>
  </w:abstractNum>
  <w:abstractNum w:abstractNumId="11" w15:restartNumberingAfterBreak="0">
    <w:nsid w:val="4E4565C5"/>
    <w:multiLevelType w:val="hybridMultilevel"/>
    <w:tmpl w:val="0726B2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966609"/>
    <w:multiLevelType w:val="hybridMultilevel"/>
    <w:tmpl w:val="82BAB522"/>
    <w:lvl w:ilvl="0" w:tplc="E91EDE02">
      <w:start w:val="1"/>
      <w:numFmt w:val="decimal"/>
      <w:pStyle w:val="Estilo4"/>
      <w:lvlText w:val="Historia 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9F3662"/>
    <w:multiLevelType w:val="hybridMultilevel"/>
    <w:tmpl w:val="8E1C67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691A88"/>
    <w:multiLevelType w:val="hybridMultilevel"/>
    <w:tmpl w:val="465236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B35B85"/>
    <w:multiLevelType w:val="hybridMultilevel"/>
    <w:tmpl w:val="F0E8AE50"/>
    <w:lvl w:ilvl="0" w:tplc="B0507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C00CE6"/>
    <w:multiLevelType w:val="multilevel"/>
    <w:tmpl w:val="0A80423A"/>
    <w:lvl w:ilvl="0">
      <w:start w:val="1"/>
      <w:numFmt w:val="decimal"/>
      <w:pStyle w:val="Ttulo1"/>
      <w:lvlText w:val="%1."/>
      <w:lvlJc w:val="left"/>
      <w:pPr>
        <w:tabs>
          <w:tab w:val="num" w:pos="4260"/>
        </w:tabs>
        <w:ind w:left="4260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-360"/>
        </w:tabs>
        <w:ind w:left="-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-360"/>
        </w:tabs>
        <w:ind w:left="-576" w:hanging="864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tabs>
          <w:tab w:val="num" w:pos="0"/>
        </w:tabs>
        <w:ind w:left="-432" w:hanging="1008"/>
      </w:pPr>
      <w:rPr>
        <w:rFonts w:hint="default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360"/>
        </w:tabs>
        <w:ind w:left="-288" w:hanging="1152"/>
      </w:pPr>
      <w:rPr>
        <w:rFonts w:hint="default"/>
      </w:rPr>
    </w:lvl>
    <w:lvl w:ilvl="6">
      <w:start w:val="1"/>
      <w:numFmt w:val="decimal"/>
      <w:pStyle w:val="Ttulo7"/>
      <w:lvlText w:val="%1.%2.%3.%4.%5.%6.%7."/>
      <w:lvlJc w:val="left"/>
      <w:pPr>
        <w:tabs>
          <w:tab w:val="num" w:pos="720"/>
        </w:tabs>
        <w:ind w:left="-144" w:hanging="1296"/>
      </w:pPr>
      <w:rPr>
        <w:rFonts w:hint="default"/>
      </w:rPr>
    </w:lvl>
    <w:lvl w:ilvl="7">
      <w:start w:val="1"/>
      <w:numFmt w:val="decimal"/>
      <w:pStyle w:val="Ttulo8"/>
      <w:lvlText w:val="%1.%2.%3.%4.%5.%6.%7.%8."/>
      <w:lvlJc w:val="left"/>
      <w:pPr>
        <w:tabs>
          <w:tab w:val="num" w:pos="720"/>
        </w:tabs>
        <w:ind w:left="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."/>
      <w:lvlJc w:val="left"/>
      <w:pPr>
        <w:tabs>
          <w:tab w:val="num" w:pos="1080"/>
        </w:tabs>
        <w:ind w:left="144" w:hanging="1584"/>
      </w:pPr>
      <w:rPr>
        <w:rFonts w:hint="default"/>
      </w:rPr>
    </w:lvl>
  </w:abstractNum>
  <w:abstractNum w:abstractNumId="17" w15:restartNumberingAfterBreak="0">
    <w:nsid w:val="7C2D21CA"/>
    <w:multiLevelType w:val="hybridMultilevel"/>
    <w:tmpl w:val="6C6E26FE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2"/>
  </w:num>
  <w:num w:numId="5">
    <w:abstractNumId w:val="10"/>
  </w:num>
  <w:num w:numId="6">
    <w:abstractNumId w:val="15"/>
  </w:num>
  <w:num w:numId="7">
    <w:abstractNumId w:val="8"/>
  </w:num>
  <w:num w:numId="8">
    <w:abstractNumId w:val="17"/>
  </w:num>
  <w:num w:numId="9">
    <w:abstractNumId w:val="4"/>
  </w:num>
  <w:num w:numId="10">
    <w:abstractNumId w:val="9"/>
  </w:num>
  <w:num w:numId="11">
    <w:abstractNumId w:val="3"/>
  </w:num>
  <w:num w:numId="12">
    <w:abstractNumId w:val="11"/>
  </w:num>
  <w:num w:numId="13">
    <w:abstractNumId w:val="12"/>
  </w:num>
  <w:num w:numId="14">
    <w:abstractNumId w:val="5"/>
  </w:num>
  <w:num w:numId="15">
    <w:abstractNumId w:val="6"/>
  </w:num>
  <w:num w:numId="16">
    <w:abstractNumId w:val="14"/>
  </w:num>
  <w:num w:numId="17">
    <w:abstractNumId w:val="7"/>
  </w:num>
  <w:num w:numId="18">
    <w:abstractNumId w:val="13"/>
  </w:num>
  <w:num w:numId="19">
    <w:abstractNumId w:val="12"/>
    <w:lvlOverride w:ilvl="0">
      <w:startOverride w:val="24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s-ES_tradnl" w:vendorID="64" w:dllVersion="131078" w:nlCheck="1" w:checkStyle="1"/>
  <w:activeWritingStyle w:appName="MSWord" w:lang="es-ES" w:vendorID="64" w:dllVersion="131078" w:nlCheck="1" w:checkStyle="1"/>
  <w:activeWritingStyle w:appName="MSWord" w:lang="es-AR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3C2"/>
    <w:rsid w:val="00000071"/>
    <w:rsid w:val="000009B0"/>
    <w:rsid w:val="00000ED4"/>
    <w:rsid w:val="00001B02"/>
    <w:rsid w:val="00002C6C"/>
    <w:rsid w:val="000038A7"/>
    <w:rsid w:val="000039EA"/>
    <w:rsid w:val="00003DF6"/>
    <w:rsid w:val="0000404A"/>
    <w:rsid w:val="000041E4"/>
    <w:rsid w:val="00005DF9"/>
    <w:rsid w:val="000077F8"/>
    <w:rsid w:val="000106C2"/>
    <w:rsid w:val="00012F1E"/>
    <w:rsid w:val="000132A4"/>
    <w:rsid w:val="0001339C"/>
    <w:rsid w:val="00014672"/>
    <w:rsid w:val="0001503A"/>
    <w:rsid w:val="00015BAC"/>
    <w:rsid w:val="00017C6D"/>
    <w:rsid w:val="000203F5"/>
    <w:rsid w:val="000209F6"/>
    <w:rsid w:val="00020AF8"/>
    <w:rsid w:val="000210FC"/>
    <w:rsid w:val="00022713"/>
    <w:rsid w:val="00023CD6"/>
    <w:rsid w:val="00024483"/>
    <w:rsid w:val="00024B23"/>
    <w:rsid w:val="00025105"/>
    <w:rsid w:val="00025B92"/>
    <w:rsid w:val="00025E8C"/>
    <w:rsid w:val="00026122"/>
    <w:rsid w:val="00027A05"/>
    <w:rsid w:val="00027D36"/>
    <w:rsid w:val="00027EFF"/>
    <w:rsid w:val="0003007C"/>
    <w:rsid w:val="0003024E"/>
    <w:rsid w:val="00031325"/>
    <w:rsid w:val="00031C23"/>
    <w:rsid w:val="0003290F"/>
    <w:rsid w:val="00032E69"/>
    <w:rsid w:val="00032E93"/>
    <w:rsid w:val="00032EE0"/>
    <w:rsid w:val="00032FA5"/>
    <w:rsid w:val="00033401"/>
    <w:rsid w:val="00033A43"/>
    <w:rsid w:val="000342AA"/>
    <w:rsid w:val="0003550D"/>
    <w:rsid w:val="00035850"/>
    <w:rsid w:val="000359BE"/>
    <w:rsid w:val="00035B8C"/>
    <w:rsid w:val="000360FC"/>
    <w:rsid w:val="000365FE"/>
    <w:rsid w:val="0003674C"/>
    <w:rsid w:val="00036A96"/>
    <w:rsid w:val="00036F7A"/>
    <w:rsid w:val="000374EE"/>
    <w:rsid w:val="0003765F"/>
    <w:rsid w:val="000405B6"/>
    <w:rsid w:val="00042890"/>
    <w:rsid w:val="00042BBF"/>
    <w:rsid w:val="0004317B"/>
    <w:rsid w:val="00043F8A"/>
    <w:rsid w:val="0004431F"/>
    <w:rsid w:val="00044E77"/>
    <w:rsid w:val="000450A0"/>
    <w:rsid w:val="00045F39"/>
    <w:rsid w:val="0004670D"/>
    <w:rsid w:val="00046A7E"/>
    <w:rsid w:val="00046DAD"/>
    <w:rsid w:val="00046FBF"/>
    <w:rsid w:val="000510B8"/>
    <w:rsid w:val="000513DD"/>
    <w:rsid w:val="00052E0D"/>
    <w:rsid w:val="00052E7C"/>
    <w:rsid w:val="000538B6"/>
    <w:rsid w:val="000538FA"/>
    <w:rsid w:val="00054821"/>
    <w:rsid w:val="000549A3"/>
    <w:rsid w:val="00060046"/>
    <w:rsid w:val="00060B80"/>
    <w:rsid w:val="00060D2A"/>
    <w:rsid w:val="00060D80"/>
    <w:rsid w:val="000614CC"/>
    <w:rsid w:val="00063207"/>
    <w:rsid w:val="000638DA"/>
    <w:rsid w:val="00064DA3"/>
    <w:rsid w:val="00065702"/>
    <w:rsid w:val="0006607D"/>
    <w:rsid w:val="00067CDF"/>
    <w:rsid w:val="000709FD"/>
    <w:rsid w:val="00073EB0"/>
    <w:rsid w:val="00074891"/>
    <w:rsid w:val="00074D1B"/>
    <w:rsid w:val="00075435"/>
    <w:rsid w:val="00075539"/>
    <w:rsid w:val="0007717D"/>
    <w:rsid w:val="00077545"/>
    <w:rsid w:val="00080464"/>
    <w:rsid w:val="00080619"/>
    <w:rsid w:val="00080910"/>
    <w:rsid w:val="00082497"/>
    <w:rsid w:val="00082810"/>
    <w:rsid w:val="0008295C"/>
    <w:rsid w:val="00083A8D"/>
    <w:rsid w:val="000841EB"/>
    <w:rsid w:val="00084E1E"/>
    <w:rsid w:val="000852E2"/>
    <w:rsid w:val="000856A9"/>
    <w:rsid w:val="000858D9"/>
    <w:rsid w:val="00085FEC"/>
    <w:rsid w:val="00086282"/>
    <w:rsid w:val="00086668"/>
    <w:rsid w:val="00091140"/>
    <w:rsid w:val="00091370"/>
    <w:rsid w:val="0009399B"/>
    <w:rsid w:val="00094BA3"/>
    <w:rsid w:val="00096F59"/>
    <w:rsid w:val="000971F5"/>
    <w:rsid w:val="00097661"/>
    <w:rsid w:val="00097F8B"/>
    <w:rsid w:val="000A2095"/>
    <w:rsid w:val="000A3896"/>
    <w:rsid w:val="000A3CAF"/>
    <w:rsid w:val="000A49BA"/>
    <w:rsid w:val="000A505E"/>
    <w:rsid w:val="000A6625"/>
    <w:rsid w:val="000A680B"/>
    <w:rsid w:val="000B18F9"/>
    <w:rsid w:val="000B4967"/>
    <w:rsid w:val="000B6FBF"/>
    <w:rsid w:val="000B727D"/>
    <w:rsid w:val="000C0B3E"/>
    <w:rsid w:val="000C0BB4"/>
    <w:rsid w:val="000C1D27"/>
    <w:rsid w:val="000C1E6A"/>
    <w:rsid w:val="000C26D1"/>
    <w:rsid w:val="000C3260"/>
    <w:rsid w:val="000C4258"/>
    <w:rsid w:val="000C4619"/>
    <w:rsid w:val="000C4756"/>
    <w:rsid w:val="000C634A"/>
    <w:rsid w:val="000C7152"/>
    <w:rsid w:val="000C7426"/>
    <w:rsid w:val="000C766C"/>
    <w:rsid w:val="000C76EA"/>
    <w:rsid w:val="000C789C"/>
    <w:rsid w:val="000C79DA"/>
    <w:rsid w:val="000D0012"/>
    <w:rsid w:val="000D0074"/>
    <w:rsid w:val="000D142E"/>
    <w:rsid w:val="000D499C"/>
    <w:rsid w:val="000D5A11"/>
    <w:rsid w:val="000D5AF0"/>
    <w:rsid w:val="000D67E2"/>
    <w:rsid w:val="000D68D6"/>
    <w:rsid w:val="000D698D"/>
    <w:rsid w:val="000D6DCF"/>
    <w:rsid w:val="000D73DC"/>
    <w:rsid w:val="000D7A58"/>
    <w:rsid w:val="000E007D"/>
    <w:rsid w:val="000E0890"/>
    <w:rsid w:val="000E16AB"/>
    <w:rsid w:val="000E3B31"/>
    <w:rsid w:val="000E51A5"/>
    <w:rsid w:val="000E5266"/>
    <w:rsid w:val="000E539D"/>
    <w:rsid w:val="000E5A54"/>
    <w:rsid w:val="000E5C94"/>
    <w:rsid w:val="000E6357"/>
    <w:rsid w:val="000E6690"/>
    <w:rsid w:val="000E66C0"/>
    <w:rsid w:val="000E6CE3"/>
    <w:rsid w:val="000F05CA"/>
    <w:rsid w:val="000F1BD0"/>
    <w:rsid w:val="000F4047"/>
    <w:rsid w:val="000F43CF"/>
    <w:rsid w:val="000F4850"/>
    <w:rsid w:val="000F4C7E"/>
    <w:rsid w:val="000F6FBB"/>
    <w:rsid w:val="001002EF"/>
    <w:rsid w:val="0010111B"/>
    <w:rsid w:val="001014EC"/>
    <w:rsid w:val="001024BC"/>
    <w:rsid w:val="00102FAA"/>
    <w:rsid w:val="00103B9D"/>
    <w:rsid w:val="001075CF"/>
    <w:rsid w:val="00111B60"/>
    <w:rsid w:val="00111DAE"/>
    <w:rsid w:val="001124E8"/>
    <w:rsid w:val="00112EEB"/>
    <w:rsid w:val="0011399F"/>
    <w:rsid w:val="0011497D"/>
    <w:rsid w:val="00114DD7"/>
    <w:rsid w:val="00115F6D"/>
    <w:rsid w:val="00117722"/>
    <w:rsid w:val="00120AE1"/>
    <w:rsid w:val="00121932"/>
    <w:rsid w:val="00121C96"/>
    <w:rsid w:val="001222F2"/>
    <w:rsid w:val="001224F3"/>
    <w:rsid w:val="001237C6"/>
    <w:rsid w:val="00123A5E"/>
    <w:rsid w:val="00123DFF"/>
    <w:rsid w:val="00124E7B"/>
    <w:rsid w:val="001257B2"/>
    <w:rsid w:val="001260D0"/>
    <w:rsid w:val="001306DD"/>
    <w:rsid w:val="00131946"/>
    <w:rsid w:val="00131C85"/>
    <w:rsid w:val="0013447D"/>
    <w:rsid w:val="001344FE"/>
    <w:rsid w:val="001345BB"/>
    <w:rsid w:val="001359F4"/>
    <w:rsid w:val="001364DE"/>
    <w:rsid w:val="00136DA9"/>
    <w:rsid w:val="00136EA9"/>
    <w:rsid w:val="00140034"/>
    <w:rsid w:val="001409F7"/>
    <w:rsid w:val="001423EC"/>
    <w:rsid w:val="00142584"/>
    <w:rsid w:val="00144061"/>
    <w:rsid w:val="00144E97"/>
    <w:rsid w:val="0014582D"/>
    <w:rsid w:val="00146861"/>
    <w:rsid w:val="00147188"/>
    <w:rsid w:val="001500BF"/>
    <w:rsid w:val="00151F92"/>
    <w:rsid w:val="00151FC8"/>
    <w:rsid w:val="00152857"/>
    <w:rsid w:val="001534F9"/>
    <w:rsid w:val="00153BBC"/>
    <w:rsid w:val="0015420E"/>
    <w:rsid w:val="00154CCE"/>
    <w:rsid w:val="00155422"/>
    <w:rsid w:val="001606D3"/>
    <w:rsid w:val="0016073D"/>
    <w:rsid w:val="00160FBF"/>
    <w:rsid w:val="001611BB"/>
    <w:rsid w:val="00161F53"/>
    <w:rsid w:val="00161F66"/>
    <w:rsid w:val="00163C0A"/>
    <w:rsid w:val="00163DF4"/>
    <w:rsid w:val="00164C4B"/>
    <w:rsid w:val="00167B71"/>
    <w:rsid w:val="00170986"/>
    <w:rsid w:val="00171BC3"/>
    <w:rsid w:val="00172699"/>
    <w:rsid w:val="001728A9"/>
    <w:rsid w:val="00173D02"/>
    <w:rsid w:val="001746B1"/>
    <w:rsid w:val="00174CAF"/>
    <w:rsid w:val="00175E50"/>
    <w:rsid w:val="00176968"/>
    <w:rsid w:val="00180043"/>
    <w:rsid w:val="001814DD"/>
    <w:rsid w:val="00181859"/>
    <w:rsid w:val="0018310A"/>
    <w:rsid w:val="00183B8E"/>
    <w:rsid w:val="001845E7"/>
    <w:rsid w:val="00184720"/>
    <w:rsid w:val="00184897"/>
    <w:rsid w:val="00184DB0"/>
    <w:rsid w:val="001857F1"/>
    <w:rsid w:val="00185A4B"/>
    <w:rsid w:val="00185FE1"/>
    <w:rsid w:val="001863A6"/>
    <w:rsid w:val="0018680A"/>
    <w:rsid w:val="001901D4"/>
    <w:rsid w:val="0019153B"/>
    <w:rsid w:val="00194437"/>
    <w:rsid w:val="00195029"/>
    <w:rsid w:val="001951B2"/>
    <w:rsid w:val="00195211"/>
    <w:rsid w:val="001953B4"/>
    <w:rsid w:val="001954FF"/>
    <w:rsid w:val="00195526"/>
    <w:rsid w:val="001A0729"/>
    <w:rsid w:val="001A0788"/>
    <w:rsid w:val="001A0BCC"/>
    <w:rsid w:val="001A2D70"/>
    <w:rsid w:val="001A3099"/>
    <w:rsid w:val="001A457D"/>
    <w:rsid w:val="001A46CE"/>
    <w:rsid w:val="001A553B"/>
    <w:rsid w:val="001A762C"/>
    <w:rsid w:val="001A7896"/>
    <w:rsid w:val="001B004E"/>
    <w:rsid w:val="001B0099"/>
    <w:rsid w:val="001B1B9B"/>
    <w:rsid w:val="001B1CC7"/>
    <w:rsid w:val="001B2184"/>
    <w:rsid w:val="001B2AB3"/>
    <w:rsid w:val="001B3119"/>
    <w:rsid w:val="001B4B83"/>
    <w:rsid w:val="001B50ED"/>
    <w:rsid w:val="001B5DC3"/>
    <w:rsid w:val="001B6002"/>
    <w:rsid w:val="001B6404"/>
    <w:rsid w:val="001B6C5E"/>
    <w:rsid w:val="001C0341"/>
    <w:rsid w:val="001C1E18"/>
    <w:rsid w:val="001C2B5F"/>
    <w:rsid w:val="001C3A33"/>
    <w:rsid w:val="001C3CE8"/>
    <w:rsid w:val="001C474A"/>
    <w:rsid w:val="001C486F"/>
    <w:rsid w:val="001C505D"/>
    <w:rsid w:val="001C6989"/>
    <w:rsid w:val="001D0098"/>
    <w:rsid w:val="001D028C"/>
    <w:rsid w:val="001D173E"/>
    <w:rsid w:val="001D1B71"/>
    <w:rsid w:val="001D2B9B"/>
    <w:rsid w:val="001D2D8B"/>
    <w:rsid w:val="001D3669"/>
    <w:rsid w:val="001D36BC"/>
    <w:rsid w:val="001D371F"/>
    <w:rsid w:val="001D40EA"/>
    <w:rsid w:val="001D45D5"/>
    <w:rsid w:val="001D4D48"/>
    <w:rsid w:val="001D578E"/>
    <w:rsid w:val="001D7A5D"/>
    <w:rsid w:val="001D7C1C"/>
    <w:rsid w:val="001E05E0"/>
    <w:rsid w:val="001E0A7D"/>
    <w:rsid w:val="001E0B84"/>
    <w:rsid w:val="001E1A3C"/>
    <w:rsid w:val="001E5DAF"/>
    <w:rsid w:val="001E6416"/>
    <w:rsid w:val="001E6AFF"/>
    <w:rsid w:val="001E6CDA"/>
    <w:rsid w:val="001E7051"/>
    <w:rsid w:val="001E7267"/>
    <w:rsid w:val="001F0624"/>
    <w:rsid w:val="001F4105"/>
    <w:rsid w:val="001F61FE"/>
    <w:rsid w:val="001F705C"/>
    <w:rsid w:val="001F7A32"/>
    <w:rsid w:val="00200A71"/>
    <w:rsid w:val="00201349"/>
    <w:rsid w:val="00201A51"/>
    <w:rsid w:val="00203601"/>
    <w:rsid w:val="0020435E"/>
    <w:rsid w:val="00204B8F"/>
    <w:rsid w:val="00204F00"/>
    <w:rsid w:val="0020542D"/>
    <w:rsid w:val="00205448"/>
    <w:rsid w:val="0020615E"/>
    <w:rsid w:val="00206198"/>
    <w:rsid w:val="00206525"/>
    <w:rsid w:val="00207BD6"/>
    <w:rsid w:val="00210082"/>
    <w:rsid w:val="00211734"/>
    <w:rsid w:val="00211A4F"/>
    <w:rsid w:val="00212FB3"/>
    <w:rsid w:val="00212FF7"/>
    <w:rsid w:val="00215E52"/>
    <w:rsid w:val="00216D0C"/>
    <w:rsid w:val="00217B54"/>
    <w:rsid w:val="00221E33"/>
    <w:rsid w:val="00222DE6"/>
    <w:rsid w:val="00224118"/>
    <w:rsid w:val="00226EA4"/>
    <w:rsid w:val="0023044D"/>
    <w:rsid w:val="002313D2"/>
    <w:rsid w:val="00232168"/>
    <w:rsid w:val="00233D78"/>
    <w:rsid w:val="00234464"/>
    <w:rsid w:val="00234787"/>
    <w:rsid w:val="0023662B"/>
    <w:rsid w:val="002367CD"/>
    <w:rsid w:val="00236C70"/>
    <w:rsid w:val="00237186"/>
    <w:rsid w:val="002373F9"/>
    <w:rsid w:val="002416F0"/>
    <w:rsid w:val="00241736"/>
    <w:rsid w:val="00241A76"/>
    <w:rsid w:val="00242495"/>
    <w:rsid w:val="002424C2"/>
    <w:rsid w:val="00242BED"/>
    <w:rsid w:val="002432A5"/>
    <w:rsid w:val="002437E2"/>
    <w:rsid w:val="00243D43"/>
    <w:rsid w:val="00243E0F"/>
    <w:rsid w:val="00243E20"/>
    <w:rsid w:val="00244DCC"/>
    <w:rsid w:val="0024503F"/>
    <w:rsid w:val="002456F3"/>
    <w:rsid w:val="002505AE"/>
    <w:rsid w:val="00251533"/>
    <w:rsid w:val="00252DCE"/>
    <w:rsid w:val="00252FDD"/>
    <w:rsid w:val="0025430E"/>
    <w:rsid w:val="0025442F"/>
    <w:rsid w:val="00254DCE"/>
    <w:rsid w:val="00254F73"/>
    <w:rsid w:val="00255766"/>
    <w:rsid w:val="00256A1A"/>
    <w:rsid w:val="00260745"/>
    <w:rsid w:val="00261673"/>
    <w:rsid w:val="002616A2"/>
    <w:rsid w:val="00262D6C"/>
    <w:rsid w:val="0026316D"/>
    <w:rsid w:val="00263208"/>
    <w:rsid w:val="0026372C"/>
    <w:rsid w:val="00263B48"/>
    <w:rsid w:val="00266B36"/>
    <w:rsid w:val="00270CFB"/>
    <w:rsid w:val="00271BD1"/>
    <w:rsid w:val="0027494A"/>
    <w:rsid w:val="002750BE"/>
    <w:rsid w:val="002758C9"/>
    <w:rsid w:val="00275C28"/>
    <w:rsid w:val="00277985"/>
    <w:rsid w:val="00277B0A"/>
    <w:rsid w:val="00277D11"/>
    <w:rsid w:val="002809BC"/>
    <w:rsid w:val="002814F6"/>
    <w:rsid w:val="0028172C"/>
    <w:rsid w:val="00282CE4"/>
    <w:rsid w:val="00284031"/>
    <w:rsid w:val="002842F5"/>
    <w:rsid w:val="0028599C"/>
    <w:rsid w:val="002863A1"/>
    <w:rsid w:val="00286BB1"/>
    <w:rsid w:val="00287192"/>
    <w:rsid w:val="00290FCA"/>
    <w:rsid w:val="00291056"/>
    <w:rsid w:val="00292B90"/>
    <w:rsid w:val="00292CB7"/>
    <w:rsid w:val="00292D48"/>
    <w:rsid w:val="00293AF3"/>
    <w:rsid w:val="00293F8E"/>
    <w:rsid w:val="00294158"/>
    <w:rsid w:val="002955E8"/>
    <w:rsid w:val="00295DCA"/>
    <w:rsid w:val="0029647A"/>
    <w:rsid w:val="002964ED"/>
    <w:rsid w:val="00296E23"/>
    <w:rsid w:val="002972B6"/>
    <w:rsid w:val="0029758A"/>
    <w:rsid w:val="002A011E"/>
    <w:rsid w:val="002A068A"/>
    <w:rsid w:val="002A13DB"/>
    <w:rsid w:val="002A242D"/>
    <w:rsid w:val="002A2800"/>
    <w:rsid w:val="002A5265"/>
    <w:rsid w:val="002A7F89"/>
    <w:rsid w:val="002B03CE"/>
    <w:rsid w:val="002B04DB"/>
    <w:rsid w:val="002B0D86"/>
    <w:rsid w:val="002B0F98"/>
    <w:rsid w:val="002B1388"/>
    <w:rsid w:val="002B1AAE"/>
    <w:rsid w:val="002B23CA"/>
    <w:rsid w:val="002B40AC"/>
    <w:rsid w:val="002B460C"/>
    <w:rsid w:val="002B5F54"/>
    <w:rsid w:val="002B6460"/>
    <w:rsid w:val="002B6D97"/>
    <w:rsid w:val="002B7EA2"/>
    <w:rsid w:val="002C0243"/>
    <w:rsid w:val="002C0D6A"/>
    <w:rsid w:val="002C1C48"/>
    <w:rsid w:val="002C297B"/>
    <w:rsid w:val="002C2D62"/>
    <w:rsid w:val="002C3212"/>
    <w:rsid w:val="002C4BC5"/>
    <w:rsid w:val="002C4CC2"/>
    <w:rsid w:val="002C5557"/>
    <w:rsid w:val="002C5A58"/>
    <w:rsid w:val="002C5D67"/>
    <w:rsid w:val="002C6625"/>
    <w:rsid w:val="002C6641"/>
    <w:rsid w:val="002C7258"/>
    <w:rsid w:val="002D0B9B"/>
    <w:rsid w:val="002D1671"/>
    <w:rsid w:val="002D16F1"/>
    <w:rsid w:val="002D2906"/>
    <w:rsid w:val="002D3BCA"/>
    <w:rsid w:val="002D4F87"/>
    <w:rsid w:val="002D5582"/>
    <w:rsid w:val="002D65BE"/>
    <w:rsid w:val="002D69D8"/>
    <w:rsid w:val="002D746F"/>
    <w:rsid w:val="002E02D4"/>
    <w:rsid w:val="002E1155"/>
    <w:rsid w:val="002E3167"/>
    <w:rsid w:val="002E371F"/>
    <w:rsid w:val="002E54A2"/>
    <w:rsid w:val="002E54EF"/>
    <w:rsid w:val="002E5A26"/>
    <w:rsid w:val="002E61D9"/>
    <w:rsid w:val="002E62A6"/>
    <w:rsid w:val="002F2A2D"/>
    <w:rsid w:val="002F3414"/>
    <w:rsid w:val="002F469F"/>
    <w:rsid w:val="002F4EB6"/>
    <w:rsid w:val="002F73AC"/>
    <w:rsid w:val="002F7F10"/>
    <w:rsid w:val="003011FB"/>
    <w:rsid w:val="00301FA8"/>
    <w:rsid w:val="003036C2"/>
    <w:rsid w:val="003044B1"/>
    <w:rsid w:val="00305A77"/>
    <w:rsid w:val="00306EEF"/>
    <w:rsid w:val="00310B52"/>
    <w:rsid w:val="0031166B"/>
    <w:rsid w:val="003135BC"/>
    <w:rsid w:val="0031380E"/>
    <w:rsid w:val="00314898"/>
    <w:rsid w:val="003161BE"/>
    <w:rsid w:val="003162C8"/>
    <w:rsid w:val="0031764A"/>
    <w:rsid w:val="00317C2E"/>
    <w:rsid w:val="00321543"/>
    <w:rsid w:val="00321A10"/>
    <w:rsid w:val="00323090"/>
    <w:rsid w:val="0032365E"/>
    <w:rsid w:val="00323BA5"/>
    <w:rsid w:val="00323CCF"/>
    <w:rsid w:val="00323D41"/>
    <w:rsid w:val="00323D84"/>
    <w:rsid w:val="00325553"/>
    <w:rsid w:val="00325C07"/>
    <w:rsid w:val="003263B3"/>
    <w:rsid w:val="00327172"/>
    <w:rsid w:val="0032781D"/>
    <w:rsid w:val="00330869"/>
    <w:rsid w:val="003308BC"/>
    <w:rsid w:val="00331036"/>
    <w:rsid w:val="003313C1"/>
    <w:rsid w:val="0033215D"/>
    <w:rsid w:val="003342B1"/>
    <w:rsid w:val="00334916"/>
    <w:rsid w:val="003370A0"/>
    <w:rsid w:val="00337303"/>
    <w:rsid w:val="00341463"/>
    <w:rsid w:val="00342A83"/>
    <w:rsid w:val="003434F3"/>
    <w:rsid w:val="00343C81"/>
    <w:rsid w:val="00343E1A"/>
    <w:rsid w:val="00344D80"/>
    <w:rsid w:val="00345F56"/>
    <w:rsid w:val="00346248"/>
    <w:rsid w:val="00347760"/>
    <w:rsid w:val="00351A52"/>
    <w:rsid w:val="00351D59"/>
    <w:rsid w:val="00352D7A"/>
    <w:rsid w:val="00353C92"/>
    <w:rsid w:val="00355152"/>
    <w:rsid w:val="0035526A"/>
    <w:rsid w:val="00355E8A"/>
    <w:rsid w:val="00356E1B"/>
    <w:rsid w:val="00360205"/>
    <w:rsid w:val="00360AE5"/>
    <w:rsid w:val="003610FC"/>
    <w:rsid w:val="0036498E"/>
    <w:rsid w:val="0036509B"/>
    <w:rsid w:val="003651DB"/>
    <w:rsid w:val="00366B6C"/>
    <w:rsid w:val="00367D94"/>
    <w:rsid w:val="00367FDD"/>
    <w:rsid w:val="00370E0B"/>
    <w:rsid w:val="003713B2"/>
    <w:rsid w:val="00371A99"/>
    <w:rsid w:val="003747F0"/>
    <w:rsid w:val="00376544"/>
    <w:rsid w:val="00376F74"/>
    <w:rsid w:val="00380035"/>
    <w:rsid w:val="00380871"/>
    <w:rsid w:val="00381A78"/>
    <w:rsid w:val="00381E26"/>
    <w:rsid w:val="0038217B"/>
    <w:rsid w:val="0038492F"/>
    <w:rsid w:val="00384AAE"/>
    <w:rsid w:val="003859C9"/>
    <w:rsid w:val="00387190"/>
    <w:rsid w:val="00387812"/>
    <w:rsid w:val="00387F26"/>
    <w:rsid w:val="00390390"/>
    <w:rsid w:val="003903EC"/>
    <w:rsid w:val="0039132F"/>
    <w:rsid w:val="00392951"/>
    <w:rsid w:val="003936BC"/>
    <w:rsid w:val="00395109"/>
    <w:rsid w:val="0039574F"/>
    <w:rsid w:val="00395B9B"/>
    <w:rsid w:val="003962E9"/>
    <w:rsid w:val="00397640"/>
    <w:rsid w:val="00397732"/>
    <w:rsid w:val="003A0CA7"/>
    <w:rsid w:val="003A1A40"/>
    <w:rsid w:val="003A2E9F"/>
    <w:rsid w:val="003A43DB"/>
    <w:rsid w:val="003A571E"/>
    <w:rsid w:val="003A5D91"/>
    <w:rsid w:val="003A6288"/>
    <w:rsid w:val="003A65AE"/>
    <w:rsid w:val="003A67DB"/>
    <w:rsid w:val="003A69F7"/>
    <w:rsid w:val="003B02DB"/>
    <w:rsid w:val="003B08C6"/>
    <w:rsid w:val="003B12F8"/>
    <w:rsid w:val="003B18BC"/>
    <w:rsid w:val="003B25C0"/>
    <w:rsid w:val="003B3186"/>
    <w:rsid w:val="003B3632"/>
    <w:rsid w:val="003B4A7F"/>
    <w:rsid w:val="003B500D"/>
    <w:rsid w:val="003C0D4A"/>
    <w:rsid w:val="003C1A78"/>
    <w:rsid w:val="003C4EBE"/>
    <w:rsid w:val="003C5B53"/>
    <w:rsid w:val="003D09AE"/>
    <w:rsid w:val="003D1841"/>
    <w:rsid w:val="003D3E17"/>
    <w:rsid w:val="003D4320"/>
    <w:rsid w:val="003D44A0"/>
    <w:rsid w:val="003D4662"/>
    <w:rsid w:val="003D5AF8"/>
    <w:rsid w:val="003D5D2C"/>
    <w:rsid w:val="003D68FF"/>
    <w:rsid w:val="003D7122"/>
    <w:rsid w:val="003D72EB"/>
    <w:rsid w:val="003D78FC"/>
    <w:rsid w:val="003E03C9"/>
    <w:rsid w:val="003E0708"/>
    <w:rsid w:val="003E39E7"/>
    <w:rsid w:val="003E468D"/>
    <w:rsid w:val="003E5D86"/>
    <w:rsid w:val="003E62F8"/>
    <w:rsid w:val="003E6645"/>
    <w:rsid w:val="003E6C61"/>
    <w:rsid w:val="003E7037"/>
    <w:rsid w:val="003E7597"/>
    <w:rsid w:val="003F05DC"/>
    <w:rsid w:val="003F0CC7"/>
    <w:rsid w:val="003F142B"/>
    <w:rsid w:val="003F1DFF"/>
    <w:rsid w:val="003F1E95"/>
    <w:rsid w:val="003F20F4"/>
    <w:rsid w:val="003F5217"/>
    <w:rsid w:val="003F5FBF"/>
    <w:rsid w:val="003F66BF"/>
    <w:rsid w:val="003F72FF"/>
    <w:rsid w:val="003F7365"/>
    <w:rsid w:val="003F7F58"/>
    <w:rsid w:val="004001C9"/>
    <w:rsid w:val="0040036E"/>
    <w:rsid w:val="00401AE5"/>
    <w:rsid w:val="00403647"/>
    <w:rsid w:val="00404288"/>
    <w:rsid w:val="00404596"/>
    <w:rsid w:val="00405165"/>
    <w:rsid w:val="004053B7"/>
    <w:rsid w:val="00405987"/>
    <w:rsid w:val="00405A5D"/>
    <w:rsid w:val="00405B45"/>
    <w:rsid w:val="004061ED"/>
    <w:rsid w:val="00406520"/>
    <w:rsid w:val="004073BE"/>
    <w:rsid w:val="004076D9"/>
    <w:rsid w:val="00407A45"/>
    <w:rsid w:val="00410B93"/>
    <w:rsid w:val="00411188"/>
    <w:rsid w:val="00411EE8"/>
    <w:rsid w:val="00412154"/>
    <w:rsid w:val="00413BA6"/>
    <w:rsid w:val="0041453E"/>
    <w:rsid w:val="00416F87"/>
    <w:rsid w:val="00417685"/>
    <w:rsid w:val="004177E2"/>
    <w:rsid w:val="004178BC"/>
    <w:rsid w:val="00422A85"/>
    <w:rsid w:val="00423A44"/>
    <w:rsid w:val="00423F93"/>
    <w:rsid w:val="004241C2"/>
    <w:rsid w:val="00424CBA"/>
    <w:rsid w:val="00425004"/>
    <w:rsid w:val="00425287"/>
    <w:rsid w:val="00425E36"/>
    <w:rsid w:val="00426B9D"/>
    <w:rsid w:val="00427912"/>
    <w:rsid w:val="00427FDB"/>
    <w:rsid w:val="00433189"/>
    <w:rsid w:val="0043407F"/>
    <w:rsid w:val="0043541C"/>
    <w:rsid w:val="00435D28"/>
    <w:rsid w:val="0043686E"/>
    <w:rsid w:val="00437228"/>
    <w:rsid w:val="004401F2"/>
    <w:rsid w:val="004403C0"/>
    <w:rsid w:val="004406A9"/>
    <w:rsid w:val="00443664"/>
    <w:rsid w:val="00446412"/>
    <w:rsid w:val="004477E2"/>
    <w:rsid w:val="00447A60"/>
    <w:rsid w:val="00447B46"/>
    <w:rsid w:val="00450433"/>
    <w:rsid w:val="004515D4"/>
    <w:rsid w:val="0045234C"/>
    <w:rsid w:val="0045262D"/>
    <w:rsid w:val="004533F0"/>
    <w:rsid w:val="00453657"/>
    <w:rsid w:val="00453E14"/>
    <w:rsid w:val="004540EF"/>
    <w:rsid w:val="00454B03"/>
    <w:rsid w:val="00455370"/>
    <w:rsid w:val="00455722"/>
    <w:rsid w:val="004566E3"/>
    <w:rsid w:val="004600EF"/>
    <w:rsid w:val="00460186"/>
    <w:rsid w:val="00461FB6"/>
    <w:rsid w:val="004623B0"/>
    <w:rsid w:val="0046281D"/>
    <w:rsid w:val="00463A95"/>
    <w:rsid w:val="004652F7"/>
    <w:rsid w:val="0046567F"/>
    <w:rsid w:val="00465AFE"/>
    <w:rsid w:val="004662D1"/>
    <w:rsid w:val="004663D5"/>
    <w:rsid w:val="00466406"/>
    <w:rsid w:val="00470578"/>
    <w:rsid w:val="0047255A"/>
    <w:rsid w:val="00472BD8"/>
    <w:rsid w:val="00472D8A"/>
    <w:rsid w:val="00475128"/>
    <w:rsid w:val="00476173"/>
    <w:rsid w:val="00476617"/>
    <w:rsid w:val="00477568"/>
    <w:rsid w:val="00477E38"/>
    <w:rsid w:val="0048046C"/>
    <w:rsid w:val="004813E7"/>
    <w:rsid w:val="00481B7A"/>
    <w:rsid w:val="00482321"/>
    <w:rsid w:val="00482647"/>
    <w:rsid w:val="0048338A"/>
    <w:rsid w:val="00483C30"/>
    <w:rsid w:val="00484E0E"/>
    <w:rsid w:val="00485D42"/>
    <w:rsid w:val="00486B37"/>
    <w:rsid w:val="00486C10"/>
    <w:rsid w:val="00487757"/>
    <w:rsid w:val="00487A6C"/>
    <w:rsid w:val="00487CB0"/>
    <w:rsid w:val="00487CE4"/>
    <w:rsid w:val="00487D93"/>
    <w:rsid w:val="00491532"/>
    <w:rsid w:val="00491A32"/>
    <w:rsid w:val="00492E67"/>
    <w:rsid w:val="004934A6"/>
    <w:rsid w:val="00494ADD"/>
    <w:rsid w:val="00494CEF"/>
    <w:rsid w:val="00494E35"/>
    <w:rsid w:val="0049506C"/>
    <w:rsid w:val="00495928"/>
    <w:rsid w:val="004964BE"/>
    <w:rsid w:val="0049693E"/>
    <w:rsid w:val="00497216"/>
    <w:rsid w:val="004974F8"/>
    <w:rsid w:val="00497D9D"/>
    <w:rsid w:val="004A1826"/>
    <w:rsid w:val="004A27E9"/>
    <w:rsid w:val="004A29BF"/>
    <w:rsid w:val="004A346D"/>
    <w:rsid w:val="004A3CEA"/>
    <w:rsid w:val="004A4B27"/>
    <w:rsid w:val="004A4ECD"/>
    <w:rsid w:val="004A568D"/>
    <w:rsid w:val="004A6417"/>
    <w:rsid w:val="004B0C3E"/>
    <w:rsid w:val="004B11AD"/>
    <w:rsid w:val="004B121B"/>
    <w:rsid w:val="004B2524"/>
    <w:rsid w:val="004B29D6"/>
    <w:rsid w:val="004B2E5B"/>
    <w:rsid w:val="004B3434"/>
    <w:rsid w:val="004B36F2"/>
    <w:rsid w:val="004B374E"/>
    <w:rsid w:val="004B4A3E"/>
    <w:rsid w:val="004B4FD0"/>
    <w:rsid w:val="004B5652"/>
    <w:rsid w:val="004B73B9"/>
    <w:rsid w:val="004B769B"/>
    <w:rsid w:val="004B7A70"/>
    <w:rsid w:val="004C07C2"/>
    <w:rsid w:val="004C08B3"/>
    <w:rsid w:val="004C0E31"/>
    <w:rsid w:val="004C1866"/>
    <w:rsid w:val="004C212E"/>
    <w:rsid w:val="004C26C3"/>
    <w:rsid w:val="004C3470"/>
    <w:rsid w:val="004C5170"/>
    <w:rsid w:val="004C6FF4"/>
    <w:rsid w:val="004C75C1"/>
    <w:rsid w:val="004C79F9"/>
    <w:rsid w:val="004C7F77"/>
    <w:rsid w:val="004C7FCD"/>
    <w:rsid w:val="004D0DF7"/>
    <w:rsid w:val="004D1039"/>
    <w:rsid w:val="004D10BC"/>
    <w:rsid w:val="004D18DA"/>
    <w:rsid w:val="004D474A"/>
    <w:rsid w:val="004D4948"/>
    <w:rsid w:val="004D4F6A"/>
    <w:rsid w:val="004D7667"/>
    <w:rsid w:val="004E0C39"/>
    <w:rsid w:val="004E0E07"/>
    <w:rsid w:val="004E19A9"/>
    <w:rsid w:val="004E1EDE"/>
    <w:rsid w:val="004E27FF"/>
    <w:rsid w:val="004E2FFA"/>
    <w:rsid w:val="004E4BB6"/>
    <w:rsid w:val="004E6101"/>
    <w:rsid w:val="004E6B0D"/>
    <w:rsid w:val="004E718C"/>
    <w:rsid w:val="004E76EB"/>
    <w:rsid w:val="004E78B2"/>
    <w:rsid w:val="004F0CB1"/>
    <w:rsid w:val="004F10C9"/>
    <w:rsid w:val="004F38A1"/>
    <w:rsid w:val="004F4271"/>
    <w:rsid w:val="004F46D9"/>
    <w:rsid w:val="004F47D8"/>
    <w:rsid w:val="004F5A73"/>
    <w:rsid w:val="004F7347"/>
    <w:rsid w:val="004F7A63"/>
    <w:rsid w:val="004F7F5F"/>
    <w:rsid w:val="00500812"/>
    <w:rsid w:val="00501588"/>
    <w:rsid w:val="00501801"/>
    <w:rsid w:val="00502F53"/>
    <w:rsid w:val="00503557"/>
    <w:rsid w:val="00503875"/>
    <w:rsid w:val="00504565"/>
    <w:rsid w:val="005053DE"/>
    <w:rsid w:val="00505EEF"/>
    <w:rsid w:val="00506177"/>
    <w:rsid w:val="00506E04"/>
    <w:rsid w:val="00506F68"/>
    <w:rsid w:val="00507929"/>
    <w:rsid w:val="0051151D"/>
    <w:rsid w:val="00512C7F"/>
    <w:rsid w:val="00515032"/>
    <w:rsid w:val="00515BEE"/>
    <w:rsid w:val="005166DB"/>
    <w:rsid w:val="005204B0"/>
    <w:rsid w:val="005204E0"/>
    <w:rsid w:val="00521CD8"/>
    <w:rsid w:val="005230BD"/>
    <w:rsid w:val="00523BFF"/>
    <w:rsid w:val="00524685"/>
    <w:rsid w:val="0052489D"/>
    <w:rsid w:val="00525460"/>
    <w:rsid w:val="00525BD5"/>
    <w:rsid w:val="00526B1E"/>
    <w:rsid w:val="00527154"/>
    <w:rsid w:val="005274C9"/>
    <w:rsid w:val="00530D8E"/>
    <w:rsid w:val="0053155B"/>
    <w:rsid w:val="0053208A"/>
    <w:rsid w:val="00532EFA"/>
    <w:rsid w:val="00533380"/>
    <w:rsid w:val="00533F1F"/>
    <w:rsid w:val="00534640"/>
    <w:rsid w:val="005346D5"/>
    <w:rsid w:val="0053586B"/>
    <w:rsid w:val="005361E3"/>
    <w:rsid w:val="00536242"/>
    <w:rsid w:val="0053666F"/>
    <w:rsid w:val="00536C5F"/>
    <w:rsid w:val="0054050B"/>
    <w:rsid w:val="00540B1D"/>
    <w:rsid w:val="005424C7"/>
    <w:rsid w:val="00543B0F"/>
    <w:rsid w:val="005447DC"/>
    <w:rsid w:val="00544A6A"/>
    <w:rsid w:val="00544DD2"/>
    <w:rsid w:val="00550183"/>
    <w:rsid w:val="00550DE3"/>
    <w:rsid w:val="005513D8"/>
    <w:rsid w:val="005513F6"/>
    <w:rsid w:val="00553941"/>
    <w:rsid w:val="00554455"/>
    <w:rsid w:val="005547D8"/>
    <w:rsid w:val="0055527D"/>
    <w:rsid w:val="00556CD9"/>
    <w:rsid w:val="005605E2"/>
    <w:rsid w:val="00560D17"/>
    <w:rsid w:val="00561E01"/>
    <w:rsid w:val="00561EC6"/>
    <w:rsid w:val="005626F4"/>
    <w:rsid w:val="0056291B"/>
    <w:rsid w:val="0056298E"/>
    <w:rsid w:val="00562BE9"/>
    <w:rsid w:val="005649F9"/>
    <w:rsid w:val="005650AF"/>
    <w:rsid w:val="005654B3"/>
    <w:rsid w:val="005660A0"/>
    <w:rsid w:val="0056632D"/>
    <w:rsid w:val="00570E20"/>
    <w:rsid w:val="00571535"/>
    <w:rsid w:val="00574DF7"/>
    <w:rsid w:val="00575B89"/>
    <w:rsid w:val="00575D82"/>
    <w:rsid w:val="00576E26"/>
    <w:rsid w:val="005776E3"/>
    <w:rsid w:val="005801E9"/>
    <w:rsid w:val="005825DA"/>
    <w:rsid w:val="005826C5"/>
    <w:rsid w:val="0058520B"/>
    <w:rsid w:val="00586C6C"/>
    <w:rsid w:val="005907A7"/>
    <w:rsid w:val="00592C7C"/>
    <w:rsid w:val="00593017"/>
    <w:rsid w:val="00593C60"/>
    <w:rsid w:val="00594314"/>
    <w:rsid w:val="00595B11"/>
    <w:rsid w:val="00597981"/>
    <w:rsid w:val="00597995"/>
    <w:rsid w:val="005A1FB7"/>
    <w:rsid w:val="005A273D"/>
    <w:rsid w:val="005A2A85"/>
    <w:rsid w:val="005A3333"/>
    <w:rsid w:val="005A4CC1"/>
    <w:rsid w:val="005A5A0D"/>
    <w:rsid w:val="005A60D5"/>
    <w:rsid w:val="005A6B3B"/>
    <w:rsid w:val="005B0993"/>
    <w:rsid w:val="005B1757"/>
    <w:rsid w:val="005B1CB3"/>
    <w:rsid w:val="005B1E0C"/>
    <w:rsid w:val="005B2CD3"/>
    <w:rsid w:val="005B3634"/>
    <w:rsid w:val="005B3990"/>
    <w:rsid w:val="005B49E4"/>
    <w:rsid w:val="005B4BC1"/>
    <w:rsid w:val="005B6D99"/>
    <w:rsid w:val="005C043E"/>
    <w:rsid w:val="005C1E79"/>
    <w:rsid w:val="005C4FA4"/>
    <w:rsid w:val="005C5ED4"/>
    <w:rsid w:val="005C63DB"/>
    <w:rsid w:val="005C76CF"/>
    <w:rsid w:val="005D11B8"/>
    <w:rsid w:val="005D2309"/>
    <w:rsid w:val="005D2E9E"/>
    <w:rsid w:val="005D3F5D"/>
    <w:rsid w:val="005D6668"/>
    <w:rsid w:val="005D6C3C"/>
    <w:rsid w:val="005E0D17"/>
    <w:rsid w:val="005E122C"/>
    <w:rsid w:val="005E2598"/>
    <w:rsid w:val="005E2B7E"/>
    <w:rsid w:val="005E4082"/>
    <w:rsid w:val="005E658C"/>
    <w:rsid w:val="005E6944"/>
    <w:rsid w:val="005E754F"/>
    <w:rsid w:val="005E758F"/>
    <w:rsid w:val="005F0759"/>
    <w:rsid w:val="005F113C"/>
    <w:rsid w:val="005F12D6"/>
    <w:rsid w:val="00600B90"/>
    <w:rsid w:val="00601568"/>
    <w:rsid w:val="00601C87"/>
    <w:rsid w:val="006034F2"/>
    <w:rsid w:val="00603A7C"/>
    <w:rsid w:val="006053D7"/>
    <w:rsid w:val="00606713"/>
    <w:rsid w:val="006105C0"/>
    <w:rsid w:val="00611C77"/>
    <w:rsid w:val="00611D5A"/>
    <w:rsid w:val="006138F9"/>
    <w:rsid w:val="00614E2E"/>
    <w:rsid w:val="00617463"/>
    <w:rsid w:val="0062363A"/>
    <w:rsid w:val="0062441C"/>
    <w:rsid w:val="00624A47"/>
    <w:rsid w:val="00625CD1"/>
    <w:rsid w:val="0062649E"/>
    <w:rsid w:val="00626D9C"/>
    <w:rsid w:val="00627BD1"/>
    <w:rsid w:val="00631A5E"/>
    <w:rsid w:val="00632CA8"/>
    <w:rsid w:val="0063377A"/>
    <w:rsid w:val="006355BC"/>
    <w:rsid w:val="00636A41"/>
    <w:rsid w:val="006375E0"/>
    <w:rsid w:val="00641879"/>
    <w:rsid w:val="0064284E"/>
    <w:rsid w:val="00643F6D"/>
    <w:rsid w:val="006446DB"/>
    <w:rsid w:val="006448D9"/>
    <w:rsid w:val="00645599"/>
    <w:rsid w:val="00646929"/>
    <w:rsid w:val="00646D25"/>
    <w:rsid w:val="0065076D"/>
    <w:rsid w:val="0065161E"/>
    <w:rsid w:val="00652676"/>
    <w:rsid w:val="00653714"/>
    <w:rsid w:val="00653E33"/>
    <w:rsid w:val="0065561A"/>
    <w:rsid w:val="00657A52"/>
    <w:rsid w:val="00660FB8"/>
    <w:rsid w:val="00661D4C"/>
    <w:rsid w:val="00662864"/>
    <w:rsid w:val="006636B4"/>
    <w:rsid w:val="0066659C"/>
    <w:rsid w:val="00666766"/>
    <w:rsid w:val="00667117"/>
    <w:rsid w:val="006674B8"/>
    <w:rsid w:val="00667809"/>
    <w:rsid w:val="00667EB8"/>
    <w:rsid w:val="0067003B"/>
    <w:rsid w:val="00670359"/>
    <w:rsid w:val="00671293"/>
    <w:rsid w:val="00672652"/>
    <w:rsid w:val="00673836"/>
    <w:rsid w:val="00673CC7"/>
    <w:rsid w:val="00674867"/>
    <w:rsid w:val="00676AA0"/>
    <w:rsid w:val="00680412"/>
    <w:rsid w:val="006814BF"/>
    <w:rsid w:val="006814E5"/>
    <w:rsid w:val="00683872"/>
    <w:rsid w:val="00684876"/>
    <w:rsid w:val="0068509B"/>
    <w:rsid w:val="006853EB"/>
    <w:rsid w:val="0068545F"/>
    <w:rsid w:val="00686289"/>
    <w:rsid w:val="006875BD"/>
    <w:rsid w:val="0069011E"/>
    <w:rsid w:val="00690237"/>
    <w:rsid w:val="00693178"/>
    <w:rsid w:val="0069410E"/>
    <w:rsid w:val="0069497B"/>
    <w:rsid w:val="00695288"/>
    <w:rsid w:val="00695451"/>
    <w:rsid w:val="006A0EA4"/>
    <w:rsid w:val="006A1FDA"/>
    <w:rsid w:val="006A38AA"/>
    <w:rsid w:val="006A38C5"/>
    <w:rsid w:val="006A45FC"/>
    <w:rsid w:val="006A4D39"/>
    <w:rsid w:val="006A6105"/>
    <w:rsid w:val="006A6266"/>
    <w:rsid w:val="006A680A"/>
    <w:rsid w:val="006A7365"/>
    <w:rsid w:val="006A7730"/>
    <w:rsid w:val="006B0883"/>
    <w:rsid w:val="006B0B22"/>
    <w:rsid w:val="006B115B"/>
    <w:rsid w:val="006B1AD2"/>
    <w:rsid w:val="006B1B6B"/>
    <w:rsid w:val="006B1C11"/>
    <w:rsid w:val="006B22CB"/>
    <w:rsid w:val="006B23B4"/>
    <w:rsid w:val="006B47F7"/>
    <w:rsid w:val="006B499C"/>
    <w:rsid w:val="006B535A"/>
    <w:rsid w:val="006B5C5E"/>
    <w:rsid w:val="006B5DBB"/>
    <w:rsid w:val="006B76C1"/>
    <w:rsid w:val="006C0CAD"/>
    <w:rsid w:val="006C107C"/>
    <w:rsid w:val="006C1206"/>
    <w:rsid w:val="006C15F6"/>
    <w:rsid w:val="006C1B33"/>
    <w:rsid w:val="006C2AB5"/>
    <w:rsid w:val="006C3393"/>
    <w:rsid w:val="006C48F1"/>
    <w:rsid w:val="006C59E7"/>
    <w:rsid w:val="006C62B4"/>
    <w:rsid w:val="006C789F"/>
    <w:rsid w:val="006D14FB"/>
    <w:rsid w:val="006D2B35"/>
    <w:rsid w:val="006D2BB2"/>
    <w:rsid w:val="006D3239"/>
    <w:rsid w:val="006D39F5"/>
    <w:rsid w:val="006D45D4"/>
    <w:rsid w:val="006D4D47"/>
    <w:rsid w:val="006D76CA"/>
    <w:rsid w:val="006D7E5F"/>
    <w:rsid w:val="006E05F9"/>
    <w:rsid w:val="006E28B2"/>
    <w:rsid w:val="006E2A7E"/>
    <w:rsid w:val="006E3CD2"/>
    <w:rsid w:val="006E4CE9"/>
    <w:rsid w:val="006E554E"/>
    <w:rsid w:val="006E61B5"/>
    <w:rsid w:val="006E6344"/>
    <w:rsid w:val="006E68C6"/>
    <w:rsid w:val="006E6CB2"/>
    <w:rsid w:val="006E7382"/>
    <w:rsid w:val="006E7C03"/>
    <w:rsid w:val="006F0350"/>
    <w:rsid w:val="006F06B8"/>
    <w:rsid w:val="006F097D"/>
    <w:rsid w:val="006F2CEF"/>
    <w:rsid w:val="006F2FE1"/>
    <w:rsid w:val="006F39E9"/>
    <w:rsid w:val="006F3B6C"/>
    <w:rsid w:val="006F41DD"/>
    <w:rsid w:val="006F4924"/>
    <w:rsid w:val="006F49A3"/>
    <w:rsid w:val="006F525A"/>
    <w:rsid w:val="006F5756"/>
    <w:rsid w:val="006F5FB5"/>
    <w:rsid w:val="006F6142"/>
    <w:rsid w:val="006F699B"/>
    <w:rsid w:val="006F7528"/>
    <w:rsid w:val="00701306"/>
    <w:rsid w:val="00701DCD"/>
    <w:rsid w:val="0070319B"/>
    <w:rsid w:val="007036AD"/>
    <w:rsid w:val="007038DE"/>
    <w:rsid w:val="007039B6"/>
    <w:rsid w:val="00703A0C"/>
    <w:rsid w:val="00704D08"/>
    <w:rsid w:val="00705CE1"/>
    <w:rsid w:val="00706C16"/>
    <w:rsid w:val="00706DCE"/>
    <w:rsid w:val="00707248"/>
    <w:rsid w:val="00707D10"/>
    <w:rsid w:val="007104F6"/>
    <w:rsid w:val="00711756"/>
    <w:rsid w:val="00712987"/>
    <w:rsid w:val="00713B45"/>
    <w:rsid w:val="00714823"/>
    <w:rsid w:val="007156D2"/>
    <w:rsid w:val="007178A4"/>
    <w:rsid w:val="00720793"/>
    <w:rsid w:val="0072102B"/>
    <w:rsid w:val="00721585"/>
    <w:rsid w:val="0072195F"/>
    <w:rsid w:val="00721E1B"/>
    <w:rsid w:val="00722892"/>
    <w:rsid w:val="0072350E"/>
    <w:rsid w:val="00724356"/>
    <w:rsid w:val="00725DE8"/>
    <w:rsid w:val="00726CAE"/>
    <w:rsid w:val="00731A41"/>
    <w:rsid w:val="00732B8B"/>
    <w:rsid w:val="007330E1"/>
    <w:rsid w:val="00733412"/>
    <w:rsid w:val="00733B8E"/>
    <w:rsid w:val="00734B3D"/>
    <w:rsid w:val="00734C9D"/>
    <w:rsid w:val="00734D72"/>
    <w:rsid w:val="00734DAA"/>
    <w:rsid w:val="007361A5"/>
    <w:rsid w:val="0074007A"/>
    <w:rsid w:val="007404BD"/>
    <w:rsid w:val="00741CAD"/>
    <w:rsid w:val="00743315"/>
    <w:rsid w:val="00743502"/>
    <w:rsid w:val="007442AE"/>
    <w:rsid w:val="0074572E"/>
    <w:rsid w:val="007467EE"/>
    <w:rsid w:val="00746B7E"/>
    <w:rsid w:val="007470D9"/>
    <w:rsid w:val="007471AC"/>
    <w:rsid w:val="007474F4"/>
    <w:rsid w:val="00747C64"/>
    <w:rsid w:val="00747D55"/>
    <w:rsid w:val="00750242"/>
    <w:rsid w:val="007507F7"/>
    <w:rsid w:val="0075314E"/>
    <w:rsid w:val="00753930"/>
    <w:rsid w:val="00753955"/>
    <w:rsid w:val="00754E2E"/>
    <w:rsid w:val="007568AF"/>
    <w:rsid w:val="00756E59"/>
    <w:rsid w:val="007579E8"/>
    <w:rsid w:val="007605BF"/>
    <w:rsid w:val="00760861"/>
    <w:rsid w:val="00760AFC"/>
    <w:rsid w:val="00761791"/>
    <w:rsid w:val="0076222B"/>
    <w:rsid w:val="00762C05"/>
    <w:rsid w:val="007640DB"/>
    <w:rsid w:val="00764EB7"/>
    <w:rsid w:val="0076538D"/>
    <w:rsid w:val="00765606"/>
    <w:rsid w:val="00765642"/>
    <w:rsid w:val="007665D0"/>
    <w:rsid w:val="00766B1F"/>
    <w:rsid w:val="00766F0B"/>
    <w:rsid w:val="007718BA"/>
    <w:rsid w:val="00771C54"/>
    <w:rsid w:val="00772331"/>
    <w:rsid w:val="007735A8"/>
    <w:rsid w:val="00773D6C"/>
    <w:rsid w:val="00774BF4"/>
    <w:rsid w:val="007760E7"/>
    <w:rsid w:val="00777162"/>
    <w:rsid w:val="00777814"/>
    <w:rsid w:val="00782C4E"/>
    <w:rsid w:val="0078366E"/>
    <w:rsid w:val="00784AEA"/>
    <w:rsid w:val="0078502C"/>
    <w:rsid w:val="0078560A"/>
    <w:rsid w:val="007858F7"/>
    <w:rsid w:val="007873C3"/>
    <w:rsid w:val="00787CF1"/>
    <w:rsid w:val="00791B34"/>
    <w:rsid w:val="00794045"/>
    <w:rsid w:val="00794702"/>
    <w:rsid w:val="00794DD3"/>
    <w:rsid w:val="007951D2"/>
    <w:rsid w:val="00795FD1"/>
    <w:rsid w:val="00797CFF"/>
    <w:rsid w:val="007A0799"/>
    <w:rsid w:val="007A14DF"/>
    <w:rsid w:val="007A1D96"/>
    <w:rsid w:val="007A27AF"/>
    <w:rsid w:val="007A371C"/>
    <w:rsid w:val="007A3BDF"/>
    <w:rsid w:val="007A431F"/>
    <w:rsid w:val="007A6B63"/>
    <w:rsid w:val="007B0A24"/>
    <w:rsid w:val="007B0B62"/>
    <w:rsid w:val="007B0E0F"/>
    <w:rsid w:val="007B184C"/>
    <w:rsid w:val="007B1919"/>
    <w:rsid w:val="007B3043"/>
    <w:rsid w:val="007B3708"/>
    <w:rsid w:val="007B4015"/>
    <w:rsid w:val="007B4A64"/>
    <w:rsid w:val="007B60B7"/>
    <w:rsid w:val="007B6A9A"/>
    <w:rsid w:val="007B762D"/>
    <w:rsid w:val="007C04C0"/>
    <w:rsid w:val="007C0D2D"/>
    <w:rsid w:val="007C0EF8"/>
    <w:rsid w:val="007C1EA7"/>
    <w:rsid w:val="007C2DC6"/>
    <w:rsid w:val="007C3873"/>
    <w:rsid w:val="007C5A74"/>
    <w:rsid w:val="007C6D70"/>
    <w:rsid w:val="007C6E01"/>
    <w:rsid w:val="007C711C"/>
    <w:rsid w:val="007D0173"/>
    <w:rsid w:val="007D0AB7"/>
    <w:rsid w:val="007D4502"/>
    <w:rsid w:val="007D49D5"/>
    <w:rsid w:val="007D4AF5"/>
    <w:rsid w:val="007D4BAB"/>
    <w:rsid w:val="007D5C00"/>
    <w:rsid w:val="007D7CC8"/>
    <w:rsid w:val="007E01D1"/>
    <w:rsid w:val="007E064A"/>
    <w:rsid w:val="007E10E1"/>
    <w:rsid w:val="007E13FF"/>
    <w:rsid w:val="007E2926"/>
    <w:rsid w:val="007E39A9"/>
    <w:rsid w:val="007E47FB"/>
    <w:rsid w:val="007E4E5D"/>
    <w:rsid w:val="007E5BA2"/>
    <w:rsid w:val="007E6CE8"/>
    <w:rsid w:val="007E70B6"/>
    <w:rsid w:val="007F0730"/>
    <w:rsid w:val="007F0F91"/>
    <w:rsid w:val="007F1254"/>
    <w:rsid w:val="007F2651"/>
    <w:rsid w:val="007F2CF9"/>
    <w:rsid w:val="007F3A82"/>
    <w:rsid w:val="007F3C15"/>
    <w:rsid w:val="007F4784"/>
    <w:rsid w:val="007F49C3"/>
    <w:rsid w:val="007F4B95"/>
    <w:rsid w:val="007F53E4"/>
    <w:rsid w:val="007F5954"/>
    <w:rsid w:val="007F7173"/>
    <w:rsid w:val="007F7B25"/>
    <w:rsid w:val="00800193"/>
    <w:rsid w:val="008010AF"/>
    <w:rsid w:val="00801B28"/>
    <w:rsid w:val="008020BB"/>
    <w:rsid w:val="00802281"/>
    <w:rsid w:val="00803767"/>
    <w:rsid w:val="008046F3"/>
    <w:rsid w:val="0080508F"/>
    <w:rsid w:val="00805243"/>
    <w:rsid w:val="008060A0"/>
    <w:rsid w:val="00806EC3"/>
    <w:rsid w:val="008076A8"/>
    <w:rsid w:val="00811EE8"/>
    <w:rsid w:val="008127F3"/>
    <w:rsid w:val="00812F46"/>
    <w:rsid w:val="008137E6"/>
    <w:rsid w:val="008149A8"/>
    <w:rsid w:val="008152A5"/>
    <w:rsid w:val="008155FA"/>
    <w:rsid w:val="00815711"/>
    <w:rsid w:val="00815E03"/>
    <w:rsid w:val="00820BF4"/>
    <w:rsid w:val="008210D1"/>
    <w:rsid w:val="00822011"/>
    <w:rsid w:val="00822B0E"/>
    <w:rsid w:val="00822BCF"/>
    <w:rsid w:val="008234FD"/>
    <w:rsid w:val="008242D4"/>
    <w:rsid w:val="00824B85"/>
    <w:rsid w:val="00825474"/>
    <w:rsid w:val="0082613D"/>
    <w:rsid w:val="00827E46"/>
    <w:rsid w:val="00831493"/>
    <w:rsid w:val="008326E3"/>
    <w:rsid w:val="00832865"/>
    <w:rsid w:val="008361C4"/>
    <w:rsid w:val="0083649F"/>
    <w:rsid w:val="008369D3"/>
    <w:rsid w:val="00837927"/>
    <w:rsid w:val="00840015"/>
    <w:rsid w:val="00841286"/>
    <w:rsid w:val="00841F60"/>
    <w:rsid w:val="008425EA"/>
    <w:rsid w:val="008429F4"/>
    <w:rsid w:val="00843EE8"/>
    <w:rsid w:val="00844AE7"/>
    <w:rsid w:val="00845616"/>
    <w:rsid w:val="008476BA"/>
    <w:rsid w:val="00850C32"/>
    <w:rsid w:val="00851E90"/>
    <w:rsid w:val="00852671"/>
    <w:rsid w:val="0085398C"/>
    <w:rsid w:val="00854F85"/>
    <w:rsid w:val="00854FEC"/>
    <w:rsid w:val="00855C90"/>
    <w:rsid w:val="00857164"/>
    <w:rsid w:val="00857EB7"/>
    <w:rsid w:val="00860C57"/>
    <w:rsid w:val="008616B6"/>
    <w:rsid w:val="008623D1"/>
    <w:rsid w:val="008626C8"/>
    <w:rsid w:val="00862A08"/>
    <w:rsid w:val="00862EB2"/>
    <w:rsid w:val="008635ED"/>
    <w:rsid w:val="008638DB"/>
    <w:rsid w:val="00864483"/>
    <w:rsid w:val="0086451B"/>
    <w:rsid w:val="008645F6"/>
    <w:rsid w:val="008662CF"/>
    <w:rsid w:val="00866450"/>
    <w:rsid w:val="00866F35"/>
    <w:rsid w:val="0086748C"/>
    <w:rsid w:val="008700D7"/>
    <w:rsid w:val="008714CE"/>
    <w:rsid w:val="00871880"/>
    <w:rsid w:val="00871AED"/>
    <w:rsid w:val="00872621"/>
    <w:rsid w:val="008739B6"/>
    <w:rsid w:val="00876459"/>
    <w:rsid w:val="008764C2"/>
    <w:rsid w:val="0087793F"/>
    <w:rsid w:val="0088002C"/>
    <w:rsid w:val="00880066"/>
    <w:rsid w:val="008810FB"/>
    <w:rsid w:val="00882092"/>
    <w:rsid w:val="0088449C"/>
    <w:rsid w:val="0088494B"/>
    <w:rsid w:val="008873E8"/>
    <w:rsid w:val="00890947"/>
    <w:rsid w:val="00891013"/>
    <w:rsid w:val="0089137C"/>
    <w:rsid w:val="00891691"/>
    <w:rsid w:val="00891FEB"/>
    <w:rsid w:val="008924F7"/>
    <w:rsid w:val="008926EF"/>
    <w:rsid w:val="008927E2"/>
    <w:rsid w:val="008955DB"/>
    <w:rsid w:val="008A27BF"/>
    <w:rsid w:val="008A4555"/>
    <w:rsid w:val="008A4BCF"/>
    <w:rsid w:val="008A6AED"/>
    <w:rsid w:val="008A70DB"/>
    <w:rsid w:val="008A765D"/>
    <w:rsid w:val="008A7CDC"/>
    <w:rsid w:val="008B1267"/>
    <w:rsid w:val="008B1756"/>
    <w:rsid w:val="008B1A50"/>
    <w:rsid w:val="008B2C23"/>
    <w:rsid w:val="008B33B9"/>
    <w:rsid w:val="008B33D4"/>
    <w:rsid w:val="008B3C64"/>
    <w:rsid w:val="008B449C"/>
    <w:rsid w:val="008B454E"/>
    <w:rsid w:val="008B5120"/>
    <w:rsid w:val="008B69B5"/>
    <w:rsid w:val="008B6E35"/>
    <w:rsid w:val="008B7127"/>
    <w:rsid w:val="008B75F2"/>
    <w:rsid w:val="008B781C"/>
    <w:rsid w:val="008C0082"/>
    <w:rsid w:val="008C1817"/>
    <w:rsid w:val="008C3D04"/>
    <w:rsid w:val="008C49DD"/>
    <w:rsid w:val="008C5396"/>
    <w:rsid w:val="008C5D21"/>
    <w:rsid w:val="008C6969"/>
    <w:rsid w:val="008C6AD7"/>
    <w:rsid w:val="008C7AC4"/>
    <w:rsid w:val="008D08AA"/>
    <w:rsid w:val="008D1518"/>
    <w:rsid w:val="008D2919"/>
    <w:rsid w:val="008D2D02"/>
    <w:rsid w:val="008D41C4"/>
    <w:rsid w:val="008D4339"/>
    <w:rsid w:val="008D750D"/>
    <w:rsid w:val="008E0D2B"/>
    <w:rsid w:val="008E1288"/>
    <w:rsid w:val="008E2318"/>
    <w:rsid w:val="008E25FF"/>
    <w:rsid w:val="008E2C7A"/>
    <w:rsid w:val="008E3343"/>
    <w:rsid w:val="008E410D"/>
    <w:rsid w:val="008E46FC"/>
    <w:rsid w:val="008E4986"/>
    <w:rsid w:val="008E54FB"/>
    <w:rsid w:val="008F0C2D"/>
    <w:rsid w:val="008F1D98"/>
    <w:rsid w:val="008F2373"/>
    <w:rsid w:val="008F27CB"/>
    <w:rsid w:val="008F3153"/>
    <w:rsid w:val="008F35AD"/>
    <w:rsid w:val="008F422E"/>
    <w:rsid w:val="008F4F20"/>
    <w:rsid w:val="008F740F"/>
    <w:rsid w:val="008F77F0"/>
    <w:rsid w:val="008F7CAE"/>
    <w:rsid w:val="009004C0"/>
    <w:rsid w:val="0090060C"/>
    <w:rsid w:val="009009A7"/>
    <w:rsid w:val="00900FE6"/>
    <w:rsid w:val="009016C6"/>
    <w:rsid w:val="00901C7C"/>
    <w:rsid w:val="00902371"/>
    <w:rsid w:val="00902477"/>
    <w:rsid w:val="00903259"/>
    <w:rsid w:val="0090367E"/>
    <w:rsid w:val="009036C3"/>
    <w:rsid w:val="009053C0"/>
    <w:rsid w:val="0090704A"/>
    <w:rsid w:val="00907DA2"/>
    <w:rsid w:val="00911464"/>
    <w:rsid w:val="00913475"/>
    <w:rsid w:val="009137B7"/>
    <w:rsid w:val="00914851"/>
    <w:rsid w:val="00914DAB"/>
    <w:rsid w:val="00915E2B"/>
    <w:rsid w:val="00915F86"/>
    <w:rsid w:val="00915F92"/>
    <w:rsid w:val="00916B13"/>
    <w:rsid w:val="0091751A"/>
    <w:rsid w:val="00920D8F"/>
    <w:rsid w:val="009225D0"/>
    <w:rsid w:val="00923168"/>
    <w:rsid w:val="009246E4"/>
    <w:rsid w:val="009259F6"/>
    <w:rsid w:val="00926F01"/>
    <w:rsid w:val="00930153"/>
    <w:rsid w:val="009303DB"/>
    <w:rsid w:val="00930E62"/>
    <w:rsid w:val="009339D2"/>
    <w:rsid w:val="00933A6C"/>
    <w:rsid w:val="00933D83"/>
    <w:rsid w:val="00934455"/>
    <w:rsid w:val="00935B97"/>
    <w:rsid w:val="00936572"/>
    <w:rsid w:val="00936EB8"/>
    <w:rsid w:val="0094059C"/>
    <w:rsid w:val="0094152A"/>
    <w:rsid w:val="00941A1C"/>
    <w:rsid w:val="0094211D"/>
    <w:rsid w:val="009424EC"/>
    <w:rsid w:val="00942AE3"/>
    <w:rsid w:val="00943553"/>
    <w:rsid w:val="00943F0E"/>
    <w:rsid w:val="00944465"/>
    <w:rsid w:val="00945472"/>
    <w:rsid w:val="00947EC9"/>
    <w:rsid w:val="00951419"/>
    <w:rsid w:val="0095143E"/>
    <w:rsid w:val="00951ADA"/>
    <w:rsid w:val="00951DC9"/>
    <w:rsid w:val="00953AC0"/>
    <w:rsid w:val="00955E22"/>
    <w:rsid w:val="009561B3"/>
    <w:rsid w:val="009565BF"/>
    <w:rsid w:val="00957155"/>
    <w:rsid w:val="00957199"/>
    <w:rsid w:val="00960672"/>
    <w:rsid w:val="00962A7D"/>
    <w:rsid w:val="00963EE8"/>
    <w:rsid w:val="00964643"/>
    <w:rsid w:val="00964B4A"/>
    <w:rsid w:val="00966ACE"/>
    <w:rsid w:val="00966CBD"/>
    <w:rsid w:val="0097017F"/>
    <w:rsid w:val="00970910"/>
    <w:rsid w:val="0097102C"/>
    <w:rsid w:val="00972E83"/>
    <w:rsid w:val="00973813"/>
    <w:rsid w:val="00974B55"/>
    <w:rsid w:val="00974D48"/>
    <w:rsid w:val="00975855"/>
    <w:rsid w:val="00975B8C"/>
    <w:rsid w:val="009765DF"/>
    <w:rsid w:val="00980344"/>
    <w:rsid w:val="00980FF9"/>
    <w:rsid w:val="00981638"/>
    <w:rsid w:val="00981FBF"/>
    <w:rsid w:val="00982552"/>
    <w:rsid w:val="00982A9C"/>
    <w:rsid w:val="00984C53"/>
    <w:rsid w:val="0098575F"/>
    <w:rsid w:val="00985813"/>
    <w:rsid w:val="009858D0"/>
    <w:rsid w:val="00985CAC"/>
    <w:rsid w:val="00987DA7"/>
    <w:rsid w:val="00991492"/>
    <w:rsid w:val="00991D61"/>
    <w:rsid w:val="009928C3"/>
    <w:rsid w:val="00992FF8"/>
    <w:rsid w:val="0099518F"/>
    <w:rsid w:val="00995C18"/>
    <w:rsid w:val="009963F0"/>
    <w:rsid w:val="00996B76"/>
    <w:rsid w:val="00996D82"/>
    <w:rsid w:val="00997C79"/>
    <w:rsid w:val="009A0047"/>
    <w:rsid w:val="009A09D0"/>
    <w:rsid w:val="009A0B8C"/>
    <w:rsid w:val="009A0BEF"/>
    <w:rsid w:val="009A184E"/>
    <w:rsid w:val="009A27F5"/>
    <w:rsid w:val="009A29FD"/>
    <w:rsid w:val="009A3E96"/>
    <w:rsid w:val="009A450C"/>
    <w:rsid w:val="009A4E55"/>
    <w:rsid w:val="009A5B54"/>
    <w:rsid w:val="009B017F"/>
    <w:rsid w:val="009B0275"/>
    <w:rsid w:val="009B13B0"/>
    <w:rsid w:val="009B3B66"/>
    <w:rsid w:val="009B460E"/>
    <w:rsid w:val="009B4A53"/>
    <w:rsid w:val="009B52B8"/>
    <w:rsid w:val="009B5AE8"/>
    <w:rsid w:val="009B5C97"/>
    <w:rsid w:val="009B7103"/>
    <w:rsid w:val="009B784A"/>
    <w:rsid w:val="009C07E2"/>
    <w:rsid w:val="009C326F"/>
    <w:rsid w:val="009C362B"/>
    <w:rsid w:val="009C393B"/>
    <w:rsid w:val="009C3ACC"/>
    <w:rsid w:val="009C477B"/>
    <w:rsid w:val="009C532A"/>
    <w:rsid w:val="009C6336"/>
    <w:rsid w:val="009C7903"/>
    <w:rsid w:val="009C7A6A"/>
    <w:rsid w:val="009D0481"/>
    <w:rsid w:val="009D3AE2"/>
    <w:rsid w:val="009D43EC"/>
    <w:rsid w:val="009D4E90"/>
    <w:rsid w:val="009D5523"/>
    <w:rsid w:val="009D695A"/>
    <w:rsid w:val="009D70BC"/>
    <w:rsid w:val="009D7DD3"/>
    <w:rsid w:val="009E03ED"/>
    <w:rsid w:val="009E0B94"/>
    <w:rsid w:val="009E0FE1"/>
    <w:rsid w:val="009E11B6"/>
    <w:rsid w:val="009E19EA"/>
    <w:rsid w:val="009E1B06"/>
    <w:rsid w:val="009E1D15"/>
    <w:rsid w:val="009E2880"/>
    <w:rsid w:val="009E463F"/>
    <w:rsid w:val="009E58EB"/>
    <w:rsid w:val="009E6227"/>
    <w:rsid w:val="009E6A7E"/>
    <w:rsid w:val="009E6C93"/>
    <w:rsid w:val="009E6EC0"/>
    <w:rsid w:val="009E7664"/>
    <w:rsid w:val="009E7C0F"/>
    <w:rsid w:val="009F07EE"/>
    <w:rsid w:val="009F0879"/>
    <w:rsid w:val="009F08C4"/>
    <w:rsid w:val="009F12DC"/>
    <w:rsid w:val="009F16E4"/>
    <w:rsid w:val="009F2B68"/>
    <w:rsid w:val="009F32B9"/>
    <w:rsid w:val="009F36EE"/>
    <w:rsid w:val="009F3DD3"/>
    <w:rsid w:val="009F4498"/>
    <w:rsid w:val="009F6E50"/>
    <w:rsid w:val="009F757B"/>
    <w:rsid w:val="009F7A1E"/>
    <w:rsid w:val="009F7B70"/>
    <w:rsid w:val="009F7B97"/>
    <w:rsid w:val="00A00018"/>
    <w:rsid w:val="00A003B8"/>
    <w:rsid w:val="00A00474"/>
    <w:rsid w:val="00A03B6F"/>
    <w:rsid w:val="00A042C6"/>
    <w:rsid w:val="00A0691E"/>
    <w:rsid w:val="00A07E83"/>
    <w:rsid w:val="00A10B98"/>
    <w:rsid w:val="00A10ECC"/>
    <w:rsid w:val="00A10F34"/>
    <w:rsid w:val="00A1154C"/>
    <w:rsid w:val="00A115C9"/>
    <w:rsid w:val="00A11753"/>
    <w:rsid w:val="00A1357B"/>
    <w:rsid w:val="00A136AA"/>
    <w:rsid w:val="00A14335"/>
    <w:rsid w:val="00A145F6"/>
    <w:rsid w:val="00A17FAD"/>
    <w:rsid w:val="00A2005A"/>
    <w:rsid w:val="00A2045A"/>
    <w:rsid w:val="00A21875"/>
    <w:rsid w:val="00A2190F"/>
    <w:rsid w:val="00A22085"/>
    <w:rsid w:val="00A2495D"/>
    <w:rsid w:val="00A24A8F"/>
    <w:rsid w:val="00A25549"/>
    <w:rsid w:val="00A267C1"/>
    <w:rsid w:val="00A27A82"/>
    <w:rsid w:val="00A3185B"/>
    <w:rsid w:val="00A32E78"/>
    <w:rsid w:val="00A32EF2"/>
    <w:rsid w:val="00A330A1"/>
    <w:rsid w:val="00A336AE"/>
    <w:rsid w:val="00A349BF"/>
    <w:rsid w:val="00A37C62"/>
    <w:rsid w:val="00A4113A"/>
    <w:rsid w:val="00A4121B"/>
    <w:rsid w:val="00A4236B"/>
    <w:rsid w:val="00A42FB9"/>
    <w:rsid w:val="00A43D7E"/>
    <w:rsid w:val="00A44D66"/>
    <w:rsid w:val="00A4556C"/>
    <w:rsid w:val="00A458E2"/>
    <w:rsid w:val="00A45F6B"/>
    <w:rsid w:val="00A473A4"/>
    <w:rsid w:val="00A47C50"/>
    <w:rsid w:val="00A5073A"/>
    <w:rsid w:val="00A51628"/>
    <w:rsid w:val="00A52A3B"/>
    <w:rsid w:val="00A53208"/>
    <w:rsid w:val="00A53BDF"/>
    <w:rsid w:val="00A55B70"/>
    <w:rsid w:val="00A566BD"/>
    <w:rsid w:val="00A61184"/>
    <w:rsid w:val="00A621A5"/>
    <w:rsid w:val="00A63D73"/>
    <w:rsid w:val="00A6592B"/>
    <w:rsid w:val="00A66599"/>
    <w:rsid w:val="00A70BB6"/>
    <w:rsid w:val="00A73BB5"/>
    <w:rsid w:val="00A73E46"/>
    <w:rsid w:val="00A76832"/>
    <w:rsid w:val="00A76B94"/>
    <w:rsid w:val="00A806CC"/>
    <w:rsid w:val="00A81B9B"/>
    <w:rsid w:val="00A81DF7"/>
    <w:rsid w:val="00A82AAB"/>
    <w:rsid w:val="00A830F3"/>
    <w:rsid w:val="00A83ED9"/>
    <w:rsid w:val="00A8470C"/>
    <w:rsid w:val="00A91DEB"/>
    <w:rsid w:val="00A92033"/>
    <w:rsid w:val="00A93885"/>
    <w:rsid w:val="00A93DA3"/>
    <w:rsid w:val="00A94CFB"/>
    <w:rsid w:val="00A96537"/>
    <w:rsid w:val="00A96688"/>
    <w:rsid w:val="00A979C4"/>
    <w:rsid w:val="00A97A0F"/>
    <w:rsid w:val="00AA04BC"/>
    <w:rsid w:val="00AA11F1"/>
    <w:rsid w:val="00AA1FA7"/>
    <w:rsid w:val="00AA2127"/>
    <w:rsid w:val="00AA2726"/>
    <w:rsid w:val="00AA2BD6"/>
    <w:rsid w:val="00AA3201"/>
    <w:rsid w:val="00AA42B4"/>
    <w:rsid w:val="00AA5154"/>
    <w:rsid w:val="00AA5BB7"/>
    <w:rsid w:val="00AA5CC8"/>
    <w:rsid w:val="00AA5FD2"/>
    <w:rsid w:val="00AA7C44"/>
    <w:rsid w:val="00AB0D7D"/>
    <w:rsid w:val="00AB0FD6"/>
    <w:rsid w:val="00AB1443"/>
    <w:rsid w:val="00AB22E6"/>
    <w:rsid w:val="00AB33E4"/>
    <w:rsid w:val="00AB350E"/>
    <w:rsid w:val="00AB35C1"/>
    <w:rsid w:val="00AB5800"/>
    <w:rsid w:val="00AB5D9F"/>
    <w:rsid w:val="00AB65C3"/>
    <w:rsid w:val="00AB69C8"/>
    <w:rsid w:val="00AB71FB"/>
    <w:rsid w:val="00AB731B"/>
    <w:rsid w:val="00AB7759"/>
    <w:rsid w:val="00AB7B0A"/>
    <w:rsid w:val="00AB7BCE"/>
    <w:rsid w:val="00AC064E"/>
    <w:rsid w:val="00AC0B20"/>
    <w:rsid w:val="00AC157F"/>
    <w:rsid w:val="00AC3D81"/>
    <w:rsid w:val="00AC42E3"/>
    <w:rsid w:val="00AC4B8E"/>
    <w:rsid w:val="00AC5091"/>
    <w:rsid w:val="00AC5551"/>
    <w:rsid w:val="00AC6655"/>
    <w:rsid w:val="00AD0718"/>
    <w:rsid w:val="00AD22EB"/>
    <w:rsid w:val="00AD30BB"/>
    <w:rsid w:val="00AD322A"/>
    <w:rsid w:val="00AD3EFA"/>
    <w:rsid w:val="00AD3FC4"/>
    <w:rsid w:val="00AD4F68"/>
    <w:rsid w:val="00AD500A"/>
    <w:rsid w:val="00AD53F5"/>
    <w:rsid w:val="00AD6A5F"/>
    <w:rsid w:val="00AD7CCA"/>
    <w:rsid w:val="00AE0887"/>
    <w:rsid w:val="00AE30F9"/>
    <w:rsid w:val="00AE4D55"/>
    <w:rsid w:val="00AE5808"/>
    <w:rsid w:val="00AE6330"/>
    <w:rsid w:val="00AE634A"/>
    <w:rsid w:val="00AE6486"/>
    <w:rsid w:val="00AF08EC"/>
    <w:rsid w:val="00AF0B9D"/>
    <w:rsid w:val="00AF1B33"/>
    <w:rsid w:val="00AF1C04"/>
    <w:rsid w:val="00AF1EFB"/>
    <w:rsid w:val="00AF1F40"/>
    <w:rsid w:val="00AF29B5"/>
    <w:rsid w:val="00AF3700"/>
    <w:rsid w:val="00AF3B20"/>
    <w:rsid w:val="00AF4945"/>
    <w:rsid w:val="00AF499F"/>
    <w:rsid w:val="00AF5EB0"/>
    <w:rsid w:val="00AF692C"/>
    <w:rsid w:val="00B00407"/>
    <w:rsid w:val="00B01875"/>
    <w:rsid w:val="00B01911"/>
    <w:rsid w:val="00B01A2C"/>
    <w:rsid w:val="00B02A7A"/>
    <w:rsid w:val="00B05193"/>
    <w:rsid w:val="00B0546C"/>
    <w:rsid w:val="00B0587B"/>
    <w:rsid w:val="00B05AE1"/>
    <w:rsid w:val="00B05D2B"/>
    <w:rsid w:val="00B07BD4"/>
    <w:rsid w:val="00B103A7"/>
    <w:rsid w:val="00B105BF"/>
    <w:rsid w:val="00B1070C"/>
    <w:rsid w:val="00B12716"/>
    <w:rsid w:val="00B15DF6"/>
    <w:rsid w:val="00B165A5"/>
    <w:rsid w:val="00B1698B"/>
    <w:rsid w:val="00B173C7"/>
    <w:rsid w:val="00B17647"/>
    <w:rsid w:val="00B17DCD"/>
    <w:rsid w:val="00B2017C"/>
    <w:rsid w:val="00B2075C"/>
    <w:rsid w:val="00B207E9"/>
    <w:rsid w:val="00B20D45"/>
    <w:rsid w:val="00B21E36"/>
    <w:rsid w:val="00B21FC0"/>
    <w:rsid w:val="00B22655"/>
    <w:rsid w:val="00B2277C"/>
    <w:rsid w:val="00B23352"/>
    <w:rsid w:val="00B238D0"/>
    <w:rsid w:val="00B23C3D"/>
    <w:rsid w:val="00B25897"/>
    <w:rsid w:val="00B26F99"/>
    <w:rsid w:val="00B27275"/>
    <w:rsid w:val="00B27645"/>
    <w:rsid w:val="00B3084C"/>
    <w:rsid w:val="00B30B5C"/>
    <w:rsid w:val="00B3134C"/>
    <w:rsid w:val="00B315EE"/>
    <w:rsid w:val="00B33844"/>
    <w:rsid w:val="00B338CD"/>
    <w:rsid w:val="00B33F1D"/>
    <w:rsid w:val="00B3425C"/>
    <w:rsid w:val="00B34280"/>
    <w:rsid w:val="00B348FA"/>
    <w:rsid w:val="00B34A6A"/>
    <w:rsid w:val="00B3575B"/>
    <w:rsid w:val="00B36237"/>
    <w:rsid w:val="00B3688F"/>
    <w:rsid w:val="00B371CE"/>
    <w:rsid w:val="00B379B9"/>
    <w:rsid w:val="00B40538"/>
    <w:rsid w:val="00B41924"/>
    <w:rsid w:val="00B43237"/>
    <w:rsid w:val="00B437C0"/>
    <w:rsid w:val="00B46F99"/>
    <w:rsid w:val="00B508D0"/>
    <w:rsid w:val="00B508D7"/>
    <w:rsid w:val="00B52921"/>
    <w:rsid w:val="00B534AD"/>
    <w:rsid w:val="00B53718"/>
    <w:rsid w:val="00B54559"/>
    <w:rsid w:val="00B54596"/>
    <w:rsid w:val="00B55B40"/>
    <w:rsid w:val="00B561C4"/>
    <w:rsid w:val="00B5675B"/>
    <w:rsid w:val="00B616C5"/>
    <w:rsid w:val="00B62E4B"/>
    <w:rsid w:val="00B6334F"/>
    <w:rsid w:val="00B64679"/>
    <w:rsid w:val="00B652D3"/>
    <w:rsid w:val="00B6620F"/>
    <w:rsid w:val="00B67454"/>
    <w:rsid w:val="00B70D67"/>
    <w:rsid w:val="00B70F64"/>
    <w:rsid w:val="00B711FD"/>
    <w:rsid w:val="00B71274"/>
    <w:rsid w:val="00B71753"/>
    <w:rsid w:val="00B71F0F"/>
    <w:rsid w:val="00B7467C"/>
    <w:rsid w:val="00B75D9B"/>
    <w:rsid w:val="00B76F04"/>
    <w:rsid w:val="00B806EC"/>
    <w:rsid w:val="00B82494"/>
    <w:rsid w:val="00B82A79"/>
    <w:rsid w:val="00B82B2D"/>
    <w:rsid w:val="00B83D24"/>
    <w:rsid w:val="00B83F22"/>
    <w:rsid w:val="00B8469B"/>
    <w:rsid w:val="00B84EE1"/>
    <w:rsid w:val="00B85A88"/>
    <w:rsid w:val="00B90135"/>
    <w:rsid w:val="00B905B2"/>
    <w:rsid w:val="00B90899"/>
    <w:rsid w:val="00B90A72"/>
    <w:rsid w:val="00B916B0"/>
    <w:rsid w:val="00B91788"/>
    <w:rsid w:val="00B91E06"/>
    <w:rsid w:val="00B9212C"/>
    <w:rsid w:val="00B951A1"/>
    <w:rsid w:val="00B96001"/>
    <w:rsid w:val="00B965F9"/>
    <w:rsid w:val="00B97475"/>
    <w:rsid w:val="00BA05C8"/>
    <w:rsid w:val="00BA41F3"/>
    <w:rsid w:val="00BA5B8D"/>
    <w:rsid w:val="00BA6CD5"/>
    <w:rsid w:val="00BB25CE"/>
    <w:rsid w:val="00BB3203"/>
    <w:rsid w:val="00BB38A9"/>
    <w:rsid w:val="00BB5724"/>
    <w:rsid w:val="00BB5C15"/>
    <w:rsid w:val="00BB6902"/>
    <w:rsid w:val="00BB69DB"/>
    <w:rsid w:val="00BC0030"/>
    <w:rsid w:val="00BC12C0"/>
    <w:rsid w:val="00BC1ABE"/>
    <w:rsid w:val="00BC1D3A"/>
    <w:rsid w:val="00BC33C2"/>
    <w:rsid w:val="00BC590A"/>
    <w:rsid w:val="00BC5BFB"/>
    <w:rsid w:val="00BC5D47"/>
    <w:rsid w:val="00BC79FA"/>
    <w:rsid w:val="00BC7A6F"/>
    <w:rsid w:val="00BC7DC2"/>
    <w:rsid w:val="00BD08AA"/>
    <w:rsid w:val="00BD28F6"/>
    <w:rsid w:val="00BD491E"/>
    <w:rsid w:val="00BD5B9B"/>
    <w:rsid w:val="00BD77C8"/>
    <w:rsid w:val="00BD78C8"/>
    <w:rsid w:val="00BE0289"/>
    <w:rsid w:val="00BE14BF"/>
    <w:rsid w:val="00BE2B9F"/>
    <w:rsid w:val="00BE46C9"/>
    <w:rsid w:val="00BE53F6"/>
    <w:rsid w:val="00BE6144"/>
    <w:rsid w:val="00BE68B9"/>
    <w:rsid w:val="00BE73A1"/>
    <w:rsid w:val="00BF138E"/>
    <w:rsid w:val="00BF2763"/>
    <w:rsid w:val="00BF2ABB"/>
    <w:rsid w:val="00BF55BD"/>
    <w:rsid w:val="00BF7206"/>
    <w:rsid w:val="00BF7963"/>
    <w:rsid w:val="00BF7C87"/>
    <w:rsid w:val="00C00DC8"/>
    <w:rsid w:val="00C01418"/>
    <w:rsid w:val="00C0195E"/>
    <w:rsid w:val="00C0210C"/>
    <w:rsid w:val="00C053C4"/>
    <w:rsid w:val="00C057BD"/>
    <w:rsid w:val="00C0797A"/>
    <w:rsid w:val="00C079DD"/>
    <w:rsid w:val="00C114B1"/>
    <w:rsid w:val="00C1186D"/>
    <w:rsid w:val="00C12187"/>
    <w:rsid w:val="00C1242F"/>
    <w:rsid w:val="00C12A08"/>
    <w:rsid w:val="00C135A1"/>
    <w:rsid w:val="00C13A36"/>
    <w:rsid w:val="00C13EA7"/>
    <w:rsid w:val="00C14A91"/>
    <w:rsid w:val="00C16937"/>
    <w:rsid w:val="00C16B02"/>
    <w:rsid w:val="00C16E96"/>
    <w:rsid w:val="00C17EC7"/>
    <w:rsid w:val="00C2016A"/>
    <w:rsid w:val="00C203A5"/>
    <w:rsid w:val="00C20EF2"/>
    <w:rsid w:val="00C212B8"/>
    <w:rsid w:val="00C213EF"/>
    <w:rsid w:val="00C2208F"/>
    <w:rsid w:val="00C226AD"/>
    <w:rsid w:val="00C22ABF"/>
    <w:rsid w:val="00C23E52"/>
    <w:rsid w:val="00C24605"/>
    <w:rsid w:val="00C24F53"/>
    <w:rsid w:val="00C2500C"/>
    <w:rsid w:val="00C252AF"/>
    <w:rsid w:val="00C255E4"/>
    <w:rsid w:val="00C2589F"/>
    <w:rsid w:val="00C26D51"/>
    <w:rsid w:val="00C278CC"/>
    <w:rsid w:val="00C278DA"/>
    <w:rsid w:val="00C30A3F"/>
    <w:rsid w:val="00C30A89"/>
    <w:rsid w:val="00C31AAF"/>
    <w:rsid w:val="00C3312E"/>
    <w:rsid w:val="00C33C4D"/>
    <w:rsid w:val="00C34B44"/>
    <w:rsid w:val="00C34B70"/>
    <w:rsid w:val="00C359F3"/>
    <w:rsid w:val="00C3628F"/>
    <w:rsid w:val="00C36437"/>
    <w:rsid w:val="00C3685D"/>
    <w:rsid w:val="00C3751F"/>
    <w:rsid w:val="00C378AA"/>
    <w:rsid w:val="00C379B9"/>
    <w:rsid w:val="00C40BF4"/>
    <w:rsid w:val="00C41E67"/>
    <w:rsid w:val="00C41F1C"/>
    <w:rsid w:val="00C42D39"/>
    <w:rsid w:val="00C432A1"/>
    <w:rsid w:val="00C44C69"/>
    <w:rsid w:val="00C44E9A"/>
    <w:rsid w:val="00C4605D"/>
    <w:rsid w:val="00C464E6"/>
    <w:rsid w:val="00C46EC1"/>
    <w:rsid w:val="00C4730C"/>
    <w:rsid w:val="00C51AFA"/>
    <w:rsid w:val="00C51E9B"/>
    <w:rsid w:val="00C52963"/>
    <w:rsid w:val="00C529B7"/>
    <w:rsid w:val="00C53760"/>
    <w:rsid w:val="00C55B1B"/>
    <w:rsid w:val="00C55EBC"/>
    <w:rsid w:val="00C5740F"/>
    <w:rsid w:val="00C57F85"/>
    <w:rsid w:val="00C60508"/>
    <w:rsid w:val="00C60BC9"/>
    <w:rsid w:val="00C60F88"/>
    <w:rsid w:val="00C61119"/>
    <w:rsid w:val="00C6122C"/>
    <w:rsid w:val="00C61B8B"/>
    <w:rsid w:val="00C61DED"/>
    <w:rsid w:val="00C62E07"/>
    <w:rsid w:val="00C6320F"/>
    <w:rsid w:val="00C639E1"/>
    <w:rsid w:val="00C64D7B"/>
    <w:rsid w:val="00C6535E"/>
    <w:rsid w:val="00C66D35"/>
    <w:rsid w:val="00C67283"/>
    <w:rsid w:val="00C67652"/>
    <w:rsid w:val="00C70020"/>
    <w:rsid w:val="00C70A0D"/>
    <w:rsid w:val="00C7171E"/>
    <w:rsid w:val="00C72562"/>
    <w:rsid w:val="00C72B8B"/>
    <w:rsid w:val="00C7471D"/>
    <w:rsid w:val="00C75790"/>
    <w:rsid w:val="00C75F0D"/>
    <w:rsid w:val="00C76407"/>
    <w:rsid w:val="00C76F7F"/>
    <w:rsid w:val="00C7761B"/>
    <w:rsid w:val="00C77761"/>
    <w:rsid w:val="00C809B0"/>
    <w:rsid w:val="00C809EB"/>
    <w:rsid w:val="00C81405"/>
    <w:rsid w:val="00C81CE7"/>
    <w:rsid w:val="00C823F7"/>
    <w:rsid w:val="00C82CBB"/>
    <w:rsid w:val="00C832C2"/>
    <w:rsid w:val="00C84ECF"/>
    <w:rsid w:val="00C84F62"/>
    <w:rsid w:val="00C863F5"/>
    <w:rsid w:val="00C86A69"/>
    <w:rsid w:val="00C90A63"/>
    <w:rsid w:val="00C92BDB"/>
    <w:rsid w:val="00C94043"/>
    <w:rsid w:val="00C961D0"/>
    <w:rsid w:val="00C9720B"/>
    <w:rsid w:val="00C97538"/>
    <w:rsid w:val="00C97D02"/>
    <w:rsid w:val="00CA0F3E"/>
    <w:rsid w:val="00CA26E9"/>
    <w:rsid w:val="00CA3805"/>
    <w:rsid w:val="00CA39BC"/>
    <w:rsid w:val="00CA3AD4"/>
    <w:rsid w:val="00CA3F7F"/>
    <w:rsid w:val="00CA5376"/>
    <w:rsid w:val="00CA6C76"/>
    <w:rsid w:val="00CA6F72"/>
    <w:rsid w:val="00CA71DE"/>
    <w:rsid w:val="00CA7BB3"/>
    <w:rsid w:val="00CB08E8"/>
    <w:rsid w:val="00CB0B16"/>
    <w:rsid w:val="00CB22F7"/>
    <w:rsid w:val="00CB256D"/>
    <w:rsid w:val="00CB355C"/>
    <w:rsid w:val="00CB5A37"/>
    <w:rsid w:val="00CB700B"/>
    <w:rsid w:val="00CB7315"/>
    <w:rsid w:val="00CC150B"/>
    <w:rsid w:val="00CC193B"/>
    <w:rsid w:val="00CC2A50"/>
    <w:rsid w:val="00CC2B5E"/>
    <w:rsid w:val="00CC2D4D"/>
    <w:rsid w:val="00CC35D0"/>
    <w:rsid w:val="00CC3DB5"/>
    <w:rsid w:val="00CC3EED"/>
    <w:rsid w:val="00CC4B36"/>
    <w:rsid w:val="00CC6A24"/>
    <w:rsid w:val="00CC6FB0"/>
    <w:rsid w:val="00CC7AC3"/>
    <w:rsid w:val="00CD0040"/>
    <w:rsid w:val="00CD2E70"/>
    <w:rsid w:val="00CD3467"/>
    <w:rsid w:val="00CD3DDB"/>
    <w:rsid w:val="00CD5A87"/>
    <w:rsid w:val="00CD5AFF"/>
    <w:rsid w:val="00CD6A59"/>
    <w:rsid w:val="00CD7A91"/>
    <w:rsid w:val="00CE16B9"/>
    <w:rsid w:val="00CE170C"/>
    <w:rsid w:val="00CE2612"/>
    <w:rsid w:val="00CE3996"/>
    <w:rsid w:val="00CE5915"/>
    <w:rsid w:val="00CE61CB"/>
    <w:rsid w:val="00CF0029"/>
    <w:rsid w:val="00CF110E"/>
    <w:rsid w:val="00CF19EA"/>
    <w:rsid w:val="00CF1CB6"/>
    <w:rsid w:val="00CF1D24"/>
    <w:rsid w:val="00CF3697"/>
    <w:rsid w:val="00CF3DE1"/>
    <w:rsid w:val="00CF4323"/>
    <w:rsid w:val="00CF57D0"/>
    <w:rsid w:val="00CF61FE"/>
    <w:rsid w:val="00CF7D55"/>
    <w:rsid w:val="00D0057B"/>
    <w:rsid w:val="00D03601"/>
    <w:rsid w:val="00D04368"/>
    <w:rsid w:val="00D05621"/>
    <w:rsid w:val="00D0578D"/>
    <w:rsid w:val="00D05FA8"/>
    <w:rsid w:val="00D075CC"/>
    <w:rsid w:val="00D1165F"/>
    <w:rsid w:val="00D12B72"/>
    <w:rsid w:val="00D12E9E"/>
    <w:rsid w:val="00D14039"/>
    <w:rsid w:val="00D15285"/>
    <w:rsid w:val="00D15C10"/>
    <w:rsid w:val="00D16F5D"/>
    <w:rsid w:val="00D17872"/>
    <w:rsid w:val="00D2052F"/>
    <w:rsid w:val="00D205A6"/>
    <w:rsid w:val="00D2131B"/>
    <w:rsid w:val="00D213DC"/>
    <w:rsid w:val="00D23141"/>
    <w:rsid w:val="00D24BF3"/>
    <w:rsid w:val="00D2545E"/>
    <w:rsid w:val="00D25EAE"/>
    <w:rsid w:val="00D27BE5"/>
    <w:rsid w:val="00D27E2D"/>
    <w:rsid w:val="00D27E33"/>
    <w:rsid w:val="00D30AFF"/>
    <w:rsid w:val="00D33A45"/>
    <w:rsid w:val="00D340B5"/>
    <w:rsid w:val="00D345EC"/>
    <w:rsid w:val="00D34891"/>
    <w:rsid w:val="00D36CFA"/>
    <w:rsid w:val="00D36DCE"/>
    <w:rsid w:val="00D36E46"/>
    <w:rsid w:val="00D40599"/>
    <w:rsid w:val="00D40762"/>
    <w:rsid w:val="00D41CE1"/>
    <w:rsid w:val="00D42CFE"/>
    <w:rsid w:val="00D43EA8"/>
    <w:rsid w:val="00D4421D"/>
    <w:rsid w:val="00D44743"/>
    <w:rsid w:val="00D45CF9"/>
    <w:rsid w:val="00D46440"/>
    <w:rsid w:val="00D46C17"/>
    <w:rsid w:val="00D53CE5"/>
    <w:rsid w:val="00D54235"/>
    <w:rsid w:val="00D56090"/>
    <w:rsid w:val="00D56F7F"/>
    <w:rsid w:val="00D57406"/>
    <w:rsid w:val="00D57522"/>
    <w:rsid w:val="00D57C43"/>
    <w:rsid w:val="00D57F78"/>
    <w:rsid w:val="00D6071B"/>
    <w:rsid w:val="00D62267"/>
    <w:rsid w:val="00D63766"/>
    <w:rsid w:val="00D65BA1"/>
    <w:rsid w:val="00D66096"/>
    <w:rsid w:val="00D660B1"/>
    <w:rsid w:val="00D669F5"/>
    <w:rsid w:val="00D66CA7"/>
    <w:rsid w:val="00D732F7"/>
    <w:rsid w:val="00D73C60"/>
    <w:rsid w:val="00D73FA2"/>
    <w:rsid w:val="00D7415B"/>
    <w:rsid w:val="00D7435B"/>
    <w:rsid w:val="00D74796"/>
    <w:rsid w:val="00D755C5"/>
    <w:rsid w:val="00D77C9A"/>
    <w:rsid w:val="00D818EB"/>
    <w:rsid w:val="00D81A19"/>
    <w:rsid w:val="00D821B0"/>
    <w:rsid w:val="00D82208"/>
    <w:rsid w:val="00D8337A"/>
    <w:rsid w:val="00D855BE"/>
    <w:rsid w:val="00D859E4"/>
    <w:rsid w:val="00D8634B"/>
    <w:rsid w:val="00D8737D"/>
    <w:rsid w:val="00D87BC4"/>
    <w:rsid w:val="00D9053A"/>
    <w:rsid w:val="00D9510B"/>
    <w:rsid w:val="00D95E9F"/>
    <w:rsid w:val="00D96A31"/>
    <w:rsid w:val="00D97C3B"/>
    <w:rsid w:val="00D97D33"/>
    <w:rsid w:val="00DA1386"/>
    <w:rsid w:val="00DA1964"/>
    <w:rsid w:val="00DA1CEA"/>
    <w:rsid w:val="00DA38DC"/>
    <w:rsid w:val="00DA4032"/>
    <w:rsid w:val="00DA41CB"/>
    <w:rsid w:val="00DA4697"/>
    <w:rsid w:val="00DA4B60"/>
    <w:rsid w:val="00DA6B21"/>
    <w:rsid w:val="00DA6FBD"/>
    <w:rsid w:val="00DA73F5"/>
    <w:rsid w:val="00DA7756"/>
    <w:rsid w:val="00DA79BD"/>
    <w:rsid w:val="00DB0089"/>
    <w:rsid w:val="00DB2F19"/>
    <w:rsid w:val="00DB3052"/>
    <w:rsid w:val="00DB4B33"/>
    <w:rsid w:val="00DB7FB9"/>
    <w:rsid w:val="00DC0A04"/>
    <w:rsid w:val="00DC171C"/>
    <w:rsid w:val="00DC17C9"/>
    <w:rsid w:val="00DC292B"/>
    <w:rsid w:val="00DC5128"/>
    <w:rsid w:val="00DC56C4"/>
    <w:rsid w:val="00DC5BE5"/>
    <w:rsid w:val="00DC7C89"/>
    <w:rsid w:val="00DD01F0"/>
    <w:rsid w:val="00DD07AD"/>
    <w:rsid w:val="00DD2056"/>
    <w:rsid w:val="00DD29C8"/>
    <w:rsid w:val="00DD51F9"/>
    <w:rsid w:val="00DD5B05"/>
    <w:rsid w:val="00DD7EFF"/>
    <w:rsid w:val="00DE0099"/>
    <w:rsid w:val="00DE0860"/>
    <w:rsid w:val="00DE1759"/>
    <w:rsid w:val="00DE36D7"/>
    <w:rsid w:val="00DE3867"/>
    <w:rsid w:val="00DE3F2D"/>
    <w:rsid w:val="00DE50EB"/>
    <w:rsid w:val="00DE6505"/>
    <w:rsid w:val="00DF154A"/>
    <w:rsid w:val="00DF18A0"/>
    <w:rsid w:val="00DF2186"/>
    <w:rsid w:val="00DF2CE9"/>
    <w:rsid w:val="00DF3721"/>
    <w:rsid w:val="00DF37DC"/>
    <w:rsid w:val="00DF4A6D"/>
    <w:rsid w:val="00DF4F6A"/>
    <w:rsid w:val="00DF547E"/>
    <w:rsid w:val="00DF5EB7"/>
    <w:rsid w:val="00DF6C8C"/>
    <w:rsid w:val="00DF7C84"/>
    <w:rsid w:val="00E000AA"/>
    <w:rsid w:val="00E00B5C"/>
    <w:rsid w:val="00E00EE5"/>
    <w:rsid w:val="00E014F1"/>
    <w:rsid w:val="00E0192D"/>
    <w:rsid w:val="00E039F5"/>
    <w:rsid w:val="00E052FE"/>
    <w:rsid w:val="00E11491"/>
    <w:rsid w:val="00E11618"/>
    <w:rsid w:val="00E13445"/>
    <w:rsid w:val="00E1372B"/>
    <w:rsid w:val="00E13821"/>
    <w:rsid w:val="00E1388E"/>
    <w:rsid w:val="00E14F42"/>
    <w:rsid w:val="00E151ED"/>
    <w:rsid w:val="00E15432"/>
    <w:rsid w:val="00E15AA8"/>
    <w:rsid w:val="00E15C14"/>
    <w:rsid w:val="00E168FA"/>
    <w:rsid w:val="00E20048"/>
    <w:rsid w:val="00E20259"/>
    <w:rsid w:val="00E21116"/>
    <w:rsid w:val="00E21A76"/>
    <w:rsid w:val="00E22642"/>
    <w:rsid w:val="00E228C6"/>
    <w:rsid w:val="00E22A2E"/>
    <w:rsid w:val="00E23AB9"/>
    <w:rsid w:val="00E24448"/>
    <w:rsid w:val="00E2459C"/>
    <w:rsid w:val="00E24978"/>
    <w:rsid w:val="00E24F93"/>
    <w:rsid w:val="00E2503F"/>
    <w:rsid w:val="00E2561B"/>
    <w:rsid w:val="00E26922"/>
    <w:rsid w:val="00E27D0B"/>
    <w:rsid w:val="00E304CD"/>
    <w:rsid w:val="00E311C4"/>
    <w:rsid w:val="00E3123C"/>
    <w:rsid w:val="00E31BBC"/>
    <w:rsid w:val="00E32D7A"/>
    <w:rsid w:val="00E344AB"/>
    <w:rsid w:val="00E350BC"/>
    <w:rsid w:val="00E36E12"/>
    <w:rsid w:val="00E37D08"/>
    <w:rsid w:val="00E409F1"/>
    <w:rsid w:val="00E42E5A"/>
    <w:rsid w:val="00E43793"/>
    <w:rsid w:val="00E43CBB"/>
    <w:rsid w:val="00E43D8B"/>
    <w:rsid w:val="00E44037"/>
    <w:rsid w:val="00E451A5"/>
    <w:rsid w:val="00E47286"/>
    <w:rsid w:val="00E520B4"/>
    <w:rsid w:val="00E52921"/>
    <w:rsid w:val="00E533E7"/>
    <w:rsid w:val="00E54A4F"/>
    <w:rsid w:val="00E54DCC"/>
    <w:rsid w:val="00E61206"/>
    <w:rsid w:val="00E61997"/>
    <w:rsid w:val="00E6363A"/>
    <w:rsid w:val="00E63927"/>
    <w:rsid w:val="00E63E50"/>
    <w:rsid w:val="00E63EFD"/>
    <w:rsid w:val="00E65D30"/>
    <w:rsid w:val="00E65DB5"/>
    <w:rsid w:val="00E665E3"/>
    <w:rsid w:val="00E672AE"/>
    <w:rsid w:val="00E676BD"/>
    <w:rsid w:val="00E70BC4"/>
    <w:rsid w:val="00E7103C"/>
    <w:rsid w:val="00E71D1F"/>
    <w:rsid w:val="00E72CFE"/>
    <w:rsid w:val="00E73218"/>
    <w:rsid w:val="00E74707"/>
    <w:rsid w:val="00E75627"/>
    <w:rsid w:val="00E7669A"/>
    <w:rsid w:val="00E77A92"/>
    <w:rsid w:val="00E80F33"/>
    <w:rsid w:val="00E817F2"/>
    <w:rsid w:val="00E8374F"/>
    <w:rsid w:val="00E8375D"/>
    <w:rsid w:val="00E84D1B"/>
    <w:rsid w:val="00E84FC2"/>
    <w:rsid w:val="00E85072"/>
    <w:rsid w:val="00E85491"/>
    <w:rsid w:val="00E85728"/>
    <w:rsid w:val="00E8642A"/>
    <w:rsid w:val="00E879DE"/>
    <w:rsid w:val="00E9094B"/>
    <w:rsid w:val="00E91EEA"/>
    <w:rsid w:val="00E933C7"/>
    <w:rsid w:val="00E9417D"/>
    <w:rsid w:val="00E9511C"/>
    <w:rsid w:val="00E95256"/>
    <w:rsid w:val="00E95690"/>
    <w:rsid w:val="00E96FFC"/>
    <w:rsid w:val="00E973CA"/>
    <w:rsid w:val="00E97BAE"/>
    <w:rsid w:val="00EA0329"/>
    <w:rsid w:val="00EA0359"/>
    <w:rsid w:val="00EA1B8B"/>
    <w:rsid w:val="00EA1CF8"/>
    <w:rsid w:val="00EA212B"/>
    <w:rsid w:val="00EA3AB4"/>
    <w:rsid w:val="00EA3D5C"/>
    <w:rsid w:val="00EA5401"/>
    <w:rsid w:val="00EA5825"/>
    <w:rsid w:val="00EA5BE6"/>
    <w:rsid w:val="00EA5C07"/>
    <w:rsid w:val="00EA6617"/>
    <w:rsid w:val="00EA66BD"/>
    <w:rsid w:val="00EA66E6"/>
    <w:rsid w:val="00EB003D"/>
    <w:rsid w:val="00EB0130"/>
    <w:rsid w:val="00EB0185"/>
    <w:rsid w:val="00EB05C2"/>
    <w:rsid w:val="00EB0B61"/>
    <w:rsid w:val="00EB15B9"/>
    <w:rsid w:val="00EB2848"/>
    <w:rsid w:val="00EB4236"/>
    <w:rsid w:val="00EB63A6"/>
    <w:rsid w:val="00EB641B"/>
    <w:rsid w:val="00EB78EB"/>
    <w:rsid w:val="00EB7AB2"/>
    <w:rsid w:val="00EC0AF7"/>
    <w:rsid w:val="00EC335C"/>
    <w:rsid w:val="00EC44C8"/>
    <w:rsid w:val="00EC4F45"/>
    <w:rsid w:val="00EC5801"/>
    <w:rsid w:val="00EC602C"/>
    <w:rsid w:val="00EC62D2"/>
    <w:rsid w:val="00EC65E9"/>
    <w:rsid w:val="00EC71AE"/>
    <w:rsid w:val="00ED117C"/>
    <w:rsid w:val="00ED213D"/>
    <w:rsid w:val="00ED3077"/>
    <w:rsid w:val="00ED3A5E"/>
    <w:rsid w:val="00ED406D"/>
    <w:rsid w:val="00ED510F"/>
    <w:rsid w:val="00EE0AEF"/>
    <w:rsid w:val="00EE198E"/>
    <w:rsid w:val="00EE25B3"/>
    <w:rsid w:val="00EE3E2D"/>
    <w:rsid w:val="00EE4AD9"/>
    <w:rsid w:val="00EE6AE7"/>
    <w:rsid w:val="00EE7728"/>
    <w:rsid w:val="00EF0FD0"/>
    <w:rsid w:val="00EF16FF"/>
    <w:rsid w:val="00EF19CA"/>
    <w:rsid w:val="00EF240F"/>
    <w:rsid w:val="00EF25AA"/>
    <w:rsid w:val="00EF25D2"/>
    <w:rsid w:val="00EF350F"/>
    <w:rsid w:val="00EF38FD"/>
    <w:rsid w:val="00EF4165"/>
    <w:rsid w:val="00EF7D57"/>
    <w:rsid w:val="00F00325"/>
    <w:rsid w:val="00F0084A"/>
    <w:rsid w:val="00F00ED7"/>
    <w:rsid w:val="00F022A0"/>
    <w:rsid w:val="00F029CC"/>
    <w:rsid w:val="00F040A4"/>
    <w:rsid w:val="00F04650"/>
    <w:rsid w:val="00F058AD"/>
    <w:rsid w:val="00F05FE1"/>
    <w:rsid w:val="00F072E9"/>
    <w:rsid w:val="00F113B4"/>
    <w:rsid w:val="00F12EC1"/>
    <w:rsid w:val="00F12FB8"/>
    <w:rsid w:val="00F13144"/>
    <w:rsid w:val="00F13452"/>
    <w:rsid w:val="00F13544"/>
    <w:rsid w:val="00F1545A"/>
    <w:rsid w:val="00F166D8"/>
    <w:rsid w:val="00F168EC"/>
    <w:rsid w:val="00F16BF6"/>
    <w:rsid w:val="00F1756F"/>
    <w:rsid w:val="00F17B1D"/>
    <w:rsid w:val="00F17E74"/>
    <w:rsid w:val="00F20046"/>
    <w:rsid w:val="00F243C0"/>
    <w:rsid w:val="00F2481F"/>
    <w:rsid w:val="00F253C9"/>
    <w:rsid w:val="00F26614"/>
    <w:rsid w:val="00F30924"/>
    <w:rsid w:val="00F30EF6"/>
    <w:rsid w:val="00F31036"/>
    <w:rsid w:val="00F3104D"/>
    <w:rsid w:val="00F3125A"/>
    <w:rsid w:val="00F31F3D"/>
    <w:rsid w:val="00F32407"/>
    <w:rsid w:val="00F33FAA"/>
    <w:rsid w:val="00F35B00"/>
    <w:rsid w:val="00F361A6"/>
    <w:rsid w:val="00F372A3"/>
    <w:rsid w:val="00F3755B"/>
    <w:rsid w:val="00F42FE8"/>
    <w:rsid w:val="00F43898"/>
    <w:rsid w:val="00F43FA4"/>
    <w:rsid w:val="00F4431D"/>
    <w:rsid w:val="00F44543"/>
    <w:rsid w:val="00F45221"/>
    <w:rsid w:val="00F452A9"/>
    <w:rsid w:val="00F45FB3"/>
    <w:rsid w:val="00F46534"/>
    <w:rsid w:val="00F469F2"/>
    <w:rsid w:val="00F47F17"/>
    <w:rsid w:val="00F50046"/>
    <w:rsid w:val="00F51E6A"/>
    <w:rsid w:val="00F531F5"/>
    <w:rsid w:val="00F537DF"/>
    <w:rsid w:val="00F53E17"/>
    <w:rsid w:val="00F5525D"/>
    <w:rsid w:val="00F552A7"/>
    <w:rsid w:val="00F55BC7"/>
    <w:rsid w:val="00F562C4"/>
    <w:rsid w:val="00F567DD"/>
    <w:rsid w:val="00F5685A"/>
    <w:rsid w:val="00F56E2C"/>
    <w:rsid w:val="00F57FC2"/>
    <w:rsid w:val="00F60048"/>
    <w:rsid w:val="00F6085D"/>
    <w:rsid w:val="00F60C44"/>
    <w:rsid w:val="00F6172B"/>
    <w:rsid w:val="00F62150"/>
    <w:rsid w:val="00F62253"/>
    <w:rsid w:val="00F64A52"/>
    <w:rsid w:val="00F65A08"/>
    <w:rsid w:val="00F660E6"/>
    <w:rsid w:val="00F71518"/>
    <w:rsid w:val="00F734DA"/>
    <w:rsid w:val="00F73DFB"/>
    <w:rsid w:val="00F75094"/>
    <w:rsid w:val="00F751B5"/>
    <w:rsid w:val="00F753E5"/>
    <w:rsid w:val="00F80499"/>
    <w:rsid w:val="00F80549"/>
    <w:rsid w:val="00F81D87"/>
    <w:rsid w:val="00F81DA7"/>
    <w:rsid w:val="00F82733"/>
    <w:rsid w:val="00F86B64"/>
    <w:rsid w:val="00F86C1F"/>
    <w:rsid w:val="00F86CDF"/>
    <w:rsid w:val="00F90217"/>
    <w:rsid w:val="00F9099A"/>
    <w:rsid w:val="00F90B5D"/>
    <w:rsid w:val="00F9124F"/>
    <w:rsid w:val="00F92A37"/>
    <w:rsid w:val="00F93335"/>
    <w:rsid w:val="00F93F7D"/>
    <w:rsid w:val="00F94363"/>
    <w:rsid w:val="00F96B7C"/>
    <w:rsid w:val="00F9750F"/>
    <w:rsid w:val="00FA0743"/>
    <w:rsid w:val="00FA0A85"/>
    <w:rsid w:val="00FA1FCE"/>
    <w:rsid w:val="00FA3571"/>
    <w:rsid w:val="00FA3695"/>
    <w:rsid w:val="00FA3CF7"/>
    <w:rsid w:val="00FA3DB2"/>
    <w:rsid w:val="00FA3DEE"/>
    <w:rsid w:val="00FA407B"/>
    <w:rsid w:val="00FA4221"/>
    <w:rsid w:val="00FA4780"/>
    <w:rsid w:val="00FA5225"/>
    <w:rsid w:val="00FA64FA"/>
    <w:rsid w:val="00FA6C23"/>
    <w:rsid w:val="00FB0FF6"/>
    <w:rsid w:val="00FB11E0"/>
    <w:rsid w:val="00FB19BA"/>
    <w:rsid w:val="00FB1BE6"/>
    <w:rsid w:val="00FB36B4"/>
    <w:rsid w:val="00FB3CA4"/>
    <w:rsid w:val="00FB44D1"/>
    <w:rsid w:val="00FB4B2B"/>
    <w:rsid w:val="00FB7190"/>
    <w:rsid w:val="00FC0F38"/>
    <w:rsid w:val="00FC1AD5"/>
    <w:rsid w:val="00FC26A2"/>
    <w:rsid w:val="00FC26B3"/>
    <w:rsid w:val="00FC3BE9"/>
    <w:rsid w:val="00FC3C64"/>
    <w:rsid w:val="00FC5092"/>
    <w:rsid w:val="00FC50C1"/>
    <w:rsid w:val="00FC536C"/>
    <w:rsid w:val="00FC603F"/>
    <w:rsid w:val="00FC61D3"/>
    <w:rsid w:val="00FC6C18"/>
    <w:rsid w:val="00FC706A"/>
    <w:rsid w:val="00FC75E4"/>
    <w:rsid w:val="00FC7A46"/>
    <w:rsid w:val="00FC7BD5"/>
    <w:rsid w:val="00FD2041"/>
    <w:rsid w:val="00FD2A4B"/>
    <w:rsid w:val="00FD321D"/>
    <w:rsid w:val="00FD42AC"/>
    <w:rsid w:val="00FD49A1"/>
    <w:rsid w:val="00FD4DA5"/>
    <w:rsid w:val="00FD6024"/>
    <w:rsid w:val="00FD6211"/>
    <w:rsid w:val="00FD6426"/>
    <w:rsid w:val="00FD7C37"/>
    <w:rsid w:val="00FE103E"/>
    <w:rsid w:val="00FE1A1F"/>
    <w:rsid w:val="00FE2D53"/>
    <w:rsid w:val="00FE46D2"/>
    <w:rsid w:val="00FE610C"/>
    <w:rsid w:val="00FE676E"/>
    <w:rsid w:val="00FE76B3"/>
    <w:rsid w:val="00FF0894"/>
    <w:rsid w:val="00FF1B4A"/>
    <w:rsid w:val="00FF2288"/>
    <w:rsid w:val="00FF28FC"/>
    <w:rsid w:val="00FF4161"/>
    <w:rsid w:val="00FF49E2"/>
    <w:rsid w:val="00FF4BCB"/>
    <w:rsid w:val="00FF61C7"/>
    <w:rsid w:val="00FF67D1"/>
    <w:rsid w:val="00FF6C70"/>
    <w:rsid w:val="00FF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6FF4500"/>
  <w15:docId w15:val="{982CFA18-F8C7-44AE-9490-D72973B6B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158"/>
    <w:pPr>
      <w:jc w:val="both"/>
    </w:pPr>
    <w:rPr>
      <w:rFonts w:ascii="Arial" w:hAnsi="Arial"/>
      <w:sz w:val="22"/>
      <w:lang w:val="es-ES_tradnl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376544"/>
    <w:pPr>
      <w:keepNext/>
      <w:numPr>
        <w:numId w:val="3"/>
      </w:numPr>
      <w:tabs>
        <w:tab w:val="clear" w:pos="4260"/>
        <w:tab w:val="num" w:pos="-1008"/>
      </w:tabs>
      <w:spacing w:before="100" w:beforeAutospacing="1" w:after="120"/>
      <w:ind w:left="142" w:hanging="142"/>
      <w:jc w:val="left"/>
      <w:outlineLvl w:val="0"/>
    </w:pPr>
    <w:rPr>
      <w:b/>
      <w:kern w:val="28"/>
      <w:sz w:val="32"/>
    </w:rPr>
  </w:style>
  <w:style w:type="paragraph" w:styleId="Ttulo2">
    <w:name w:val="heading 2"/>
    <w:basedOn w:val="Normal"/>
    <w:next w:val="Normal"/>
    <w:qFormat/>
    <w:rsid w:val="006C3393"/>
    <w:pPr>
      <w:keepNext/>
      <w:numPr>
        <w:ilvl w:val="1"/>
        <w:numId w:val="3"/>
      </w:numPr>
      <w:spacing w:before="100" w:beforeAutospacing="1" w:after="120"/>
      <w:jc w:val="left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rsid w:val="001E0B84"/>
    <w:pPr>
      <w:keepNext/>
      <w:numPr>
        <w:ilvl w:val="2"/>
        <w:numId w:val="3"/>
      </w:numPr>
      <w:tabs>
        <w:tab w:val="left" w:pos="864"/>
      </w:tabs>
      <w:spacing w:before="20" w:after="20"/>
      <w:jc w:val="left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1E0B84"/>
    <w:pPr>
      <w:keepNext/>
      <w:numPr>
        <w:ilvl w:val="3"/>
        <w:numId w:val="3"/>
      </w:numPr>
      <w:tabs>
        <w:tab w:val="left" w:pos="1152"/>
      </w:tabs>
      <w:spacing w:before="20" w:after="20"/>
      <w:jc w:val="left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1E0B84"/>
    <w:pPr>
      <w:numPr>
        <w:ilvl w:val="4"/>
        <w:numId w:val="3"/>
      </w:numPr>
      <w:tabs>
        <w:tab w:val="left" w:pos="1296"/>
      </w:tabs>
      <w:spacing w:before="20" w:after="20"/>
      <w:jc w:val="left"/>
      <w:outlineLvl w:val="4"/>
    </w:pPr>
    <w:rPr>
      <w:i/>
    </w:rPr>
  </w:style>
  <w:style w:type="paragraph" w:styleId="Ttulo6">
    <w:name w:val="heading 6"/>
    <w:basedOn w:val="Normal"/>
    <w:next w:val="Normal"/>
    <w:qFormat/>
    <w:rsid w:val="001E0B84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rsid w:val="001E0B84"/>
    <w:pPr>
      <w:numPr>
        <w:ilvl w:val="6"/>
        <w:numId w:val="3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rsid w:val="001E0B84"/>
    <w:pPr>
      <w:numPr>
        <w:ilvl w:val="7"/>
        <w:numId w:val="3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rsid w:val="001E0B84"/>
    <w:pPr>
      <w:numPr>
        <w:ilvl w:val="8"/>
        <w:numId w:val="3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semiHidden/>
    <w:rsid w:val="001E0B84"/>
    <w:rPr>
      <w:sz w:val="16"/>
      <w:szCs w:val="16"/>
    </w:rPr>
  </w:style>
  <w:style w:type="paragraph" w:styleId="Textoindependiente3">
    <w:name w:val="Body Text 3"/>
    <w:basedOn w:val="Normal"/>
    <w:rsid w:val="001E0B84"/>
    <w:pPr>
      <w:spacing w:after="120"/>
    </w:pPr>
    <w:rPr>
      <w:sz w:val="16"/>
    </w:rPr>
  </w:style>
  <w:style w:type="paragraph" w:styleId="Listaconvietas">
    <w:name w:val="List Bullet"/>
    <w:basedOn w:val="Normal"/>
    <w:autoRedefine/>
    <w:rsid w:val="001E0B84"/>
    <w:pPr>
      <w:numPr>
        <w:numId w:val="1"/>
      </w:numPr>
    </w:pPr>
  </w:style>
  <w:style w:type="paragraph" w:styleId="Piedepgina">
    <w:name w:val="footer"/>
    <w:basedOn w:val="Normal"/>
    <w:rsid w:val="001E0B84"/>
    <w:pPr>
      <w:pBdr>
        <w:top w:val="single" w:sz="4" w:space="1" w:color="auto"/>
      </w:pBdr>
      <w:tabs>
        <w:tab w:val="center" w:pos="4320"/>
        <w:tab w:val="right" w:pos="8640"/>
      </w:tabs>
      <w:jc w:val="left"/>
    </w:pPr>
    <w:rPr>
      <w:sz w:val="16"/>
    </w:rPr>
  </w:style>
  <w:style w:type="paragraph" w:styleId="Encabezado">
    <w:name w:val="header"/>
    <w:basedOn w:val="Normal"/>
    <w:rsid w:val="001E0B84"/>
    <w:pPr>
      <w:tabs>
        <w:tab w:val="center" w:pos="4320"/>
        <w:tab w:val="right" w:pos="8640"/>
      </w:tabs>
      <w:jc w:val="right"/>
    </w:pPr>
  </w:style>
  <w:style w:type="paragraph" w:styleId="TDC1">
    <w:name w:val="toc 1"/>
    <w:basedOn w:val="Normal"/>
    <w:next w:val="Normal"/>
    <w:autoRedefine/>
    <w:uiPriority w:val="39"/>
    <w:rsid w:val="000039EA"/>
    <w:pPr>
      <w:spacing w:before="120" w:after="120"/>
      <w:jc w:val="left"/>
    </w:pPr>
    <w:rPr>
      <w:b/>
      <w:sz w:val="20"/>
    </w:rPr>
  </w:style>
  <w:style w:type="paragraph" w:styleId="TDC2">
    <w:name w:val="toc 2"/>
    <w:basedOn w:val="Normal"/>
    <w:next w:val="Normal"/>
    <w:autoRedefine/>
    <w:uiPriority w:val="39"/>
    <w:rsid w:val="00FC1AD5"/>
    <w:pPr>
      <w:jc w:val="left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FC1AD5"/>
    <w:pPr>
      <w:jc w:val="left"/>
    </w:pPr>
    <w:rPr>
      <w:sz w:val="20"/>
    </w:rPr>
  </w:style>
  <w:style w:type="paragraph" w:styleId="TDC4">
    <w:name w:val="toc 4"/>
    <w:basedOn w:val="Normal"/>
    <w:next w:val="Normal"/>
    <w:autoRedefine/>
    <w:semiHidden/>
    <w:rsid w:val="00FC1AD5"/>
    <w:pPr>
      <w:jc w:val="left"/>
    </w:pPr>
    <w:rPr>
      <w:sz w:val="20"/>
    </w:rPr>
  </w:style>
  <w:style w:type="paragraph" w:styleId="TDC5">
    <w:name w:val="toc 5"/>
    <w:basedOn w:val="Normal"/>
    <w:next w:val="Normal"/>
    <w:autoRedefine/>
    <w:semiHidden/>
    <w:rsid w:val="00FC1AD5"/>
    <w:pPr>
      <w:jc w:val="left"/>
    </w:pPr>
    <w:rPr>
      <w:sz w:val="20"/>
    </w:rPr>
  </w:style>
  <w:style w:type="paragraph" w:styleId="TDC6">
    <w:name w:val="toc 6"/>
    <w:basedOn w:val="Normal"/>
    <w:next w:val="Normal"/>
    <w:autoRedefine/>
    <w:semiHidden/>
    <w:rsid w:val="001E0B84"/>
    <w:pPr>
      <w:ind w:left="1100"/>
      <w:jc w:val="left"/>
    </w:pPr>
    <w:rPr>
      <w:rFonts w:ascii="Times New Roman" w:hAnsi="Times New Roman"/>
      <w:sz w:val="18"/>
    </w:rPr>
  </w:style>
  <w:style w:type="paragraph" w:styleId="TDC7">
    <w:name w:val="toc 7"/>
    <w:basedOn w:val="Normal"/>
    <w:next w:val="Normal"/>
    <w:autoRedefine/>
    <w:semiHidden/>
    <w:rsid w:val="001E0B84"/>
    <w:pPr>
      <w:ind w:left="1320"/>
      <w:jc w:val="left"/>
    </w:pPr>
    <w:rPr>
      <w:rFonts w:ascii="Times New Roman" w:hAnsi="Times New Roman"/>
      <w:sz w:val="18"/>
    </w:rPr>
  </w:style>
  <w:style w:type="paragraph" w:styleId="TDC8">
    <w:name w:val="toc 8"/>
    <w:basedOn w:val="Normal"/>
    <w:next w:val="Normal"/>
    <w:autoRedefine/>
    <w:semiHidden/>
    <w:rsid w:val="001E0B84"/>
    <w:pPr>
      <w:ind w:left="1540"/>
      <w:jc w:val="left"/>
    </w:pPr>
    <w:rPr>
      <w:rFonts w:ascii="Times New Roman" w:hAnsi="Times New Roman"/>
      <w:sz w:val="18"/>
    </w:rPr>
  </w:style>
  <w:style w:type="paragraph" w:styleId="TDC9">
    <w:name w:val="toc 9"/>
    <w:basedOn w:val="Normal"/>
    <w:next w:val="Normal"/>
    <w:autoRedefine/>
    <w:semiHidden/>
    <w:rsid w:val="001E0B84"/>
    <w:pPr>
      <w:ind w:left="1760"/>
      <w:jc w:val="left"/>
    </w:pPr>
    <w:rPr>
      <w:rFonts w:ascii="Times New Roman" w:hAnsi="Times New Roman"/>
      <w:sz w:val="18"/>
    </w:rPr>
  </w:style>
  <w:style w:type="character" w:styleId="Nmerodepgina">
    <w:name w:val="page number"/>
    <w:basedOn w:val="Fuentedeprrafopredeter"/>
    <w:rsid w:val="001E0B84"/>
    <w:rPr>
      <w:rFonts w:ascii="Arial" w:hAnsi="Arial"/>
      <w:sz w:val="18"/>
    </w:rPr>
  </w:style>
  <w:style w:type="paragraph" w:styleId="Mapadeldocumento">
    <w:name w:val="Document Map"/>
    <w:basedOn w:val="Normal"/>
    <w:semiHidden/>
    <w:rsid w:val="001E0B84"/>
    <w:pPr>
      <w:shd w:val="clear" w:color="auto" w:fill="000080"/>
    </w:pPr>
    <w:rPr>
      <w:rFonts w:ascii="Tahoma" w:hAnsi="Tahoma"/>
    </w:rPr>
  </w:style>
  <w:style w:type="paragraph" w:styleId="Textocomentario">
    <w:name w:val="annotation text"/>
    <w:basedOn w:val="Normal"/>
    <w:link w:val="TextocomentarioCar"/>
    <w:semiHidden/>
    <w:rsid w:val="001E0B84"/>
    <w:rPr>
      <w:sz w:val="20"/>
      <w:lang w:val="es-MX"/>
    </w:rPr>
  </w:style>
  <w:style w:type="paragraph" w:styleId="Textonotapie">
    <w:name w:val="footnote text"/>
    <w:basedOn w:val="Normal"/>
    <w:semiHidden/>
    <w:rsid w:val="001E0B84"/>
    <w:rPr>
      <w:sz w:val="18"/>
      <w:lang w:val="en-US"/>
    </w:rPr>
  </w:style>
  <w:style w:type="character" w:styleId="Refdenotaalpie">
    <w:name w:val="footnote reference"/>
    <w:basedOn w:val="Fuentedeprrafopredeter"/>
    <w:semiHidden/>
    <w:rsid w:val="001E0B84"/>
    <w:rPr>
      <w:rFonts w:ascii="Arial" w:hAnsi="Arial"/>
      <w:sz w:val="18"/>
      <w:vertAlign w:val="superscript"/>
    </w:rPr>
  </w:style>
  <w:style w:type="paragraph" w:customStyle="1" w:styleId="Estilo1">
    <w:name w:val="Estilo1"/>
    <w:basedOn w:val="Listaconvietas2"/>
    <w:rsid w:val="001E0B84"/>
    <w:pPr>
      <w:numPr>
        <w:numId w:val="2"/>
      </w:numPr>
    </w:pPr>
  </w:style>
  <w:style w:type="paragraph" w:styleId="Listaconvietas2">
    <w:name w:val="List Bullet 2"/>
    <w:basedOn w:val="Normal"/>
    <w:autoRedefine/>
    <w:rsid w:val="001E0B84"/>
    <w:rPr>
      <w:lang w:eastAsia="es-ES"/>
    </w:rPr>
  </w:style>
  <w:style w:type="table" w:styleId="Tablaconcuadrcula">
    <w:name w:val="Table Grid"/>
    <w:basedOn w:val="Tablanormal"/>
    <w:uiPriority w:val="59"/>
    <w:rsid w:val="00C246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1Acc">
    <w:name w:val="Tit1Acc"/>
    <w:basedOn w:val="Ttulo1"/>
    <w:rsid w:val="006C1206"/>
    <w:rPr>
      <w:rFonts w:cs="Arial"/>
      <w:sz w:val="20"/>
    </w:rPr>
  </w:style>
  <w:style w:type="paragraph" w:customStyle="1" w:styleId="Tit2Acc">
    <w:name w:val="Tit2Acc"/>
    <w:basedOn w:val="Ttulo2"/>
    <w:rsid w:val="006C1206"/>
    <w:rPr>
      <w:rFonts w:cs="Arial"/>
      <w:sz w:val="20"/>
    </w:rPr>
  </w:style>
  <w:style w:type="paragraph" w:customStyle="1" w:styleId="Tit3Acc">
    <w:name w:val="Tit3Acc"/>
    <w:basedOn w:val="Ttulo3"/>
    <w:rsid w:val="006C1206"/>
    <w:rPr>
      <w:rFonts w:cs="Arial"/>
      <w:sz w:val="20"/>
    </w:rPr>
  </w:style>
  <w:style w:type="paragraph" w:customStyle="1" w:styleId="Tit4Acc">
    <w:name w:val="Tit4Acc"/>
    <w:basedOn w:val="Ttulo4"/>
    <w:rsid w:val="006C1206"/>
    <w:rPr>
      <w:rFonts w:cs="Arial"/>
      <w:sz w:val="20"/>
    </w:rPr>
  </w:style>
  <w:style w:type="paragraph" w:customStyle="1" w:styleId="Tit5Acc">
    <w:name w:val="Tit5Acc"/>
    <w:basedOn w:val="Ttulo5"/>
    <w:rsid w:val="006C1206"/>
    <w:rPr>
      <w:rFonts w:cs="Arial"/>
      <w:sz w:val="20"/>
    </w:rPr>
  </w:style>
  <w:style w:type="paragraph" w:styleId="Sangra3detindependiente">
    <w:name w:val="Body Text Indent 3"/>
    <w:basedOn w:val="Normal"/>
    <w:rsid w:val="0031380E"/>
    <w:pPr>
      <w:spacing w:after="120"/>
      <w:ind w:left="283"/>
    </w:pPr>
    <w:rPr>
      <w:sz w:val="16"/>
      <w:szCs w:val="16"/>
    </w:rPr>
  </w:style>
  <w:style w:type="paragraph" w:styleId="Sangranormal">
    <w:name w:val="Normal Indent"/>
    <w:basedOn w:val="Normal"/>
    <w:rsid w:val="00EC335C"/>
    <w:pPr>
      <w:ind w:left="708"/>
    </w:pPr>
  </w:style>
  <w:style w:type="paragraph" w:customStyle="1" w:styleId="Tnormal">
    <w:name w:val="Tnormal"/>
    <w:basedOn w:val="Normal"/>
    <w:rsid w:val="00EC335C"/>
    <w:pPr>
      <w:overflowPunct w:val="0"/>
      <w:autoSpaceDE w:val="0"/>
      <w:autoSpaceDN w:val="0"/>
      <w:adjustRightInd w:val="0"/>
      <w:spacing w:after="120"/>
      <w:textAlignment w:val="baseline"/>
    </w:pPr>
    <w:rPr>
      <w:sz w:val="20"/>
      <w:lang w:val="es-AR"/>
    </w:rPr>
  </w:style>
  <w:style w:type="paragraph" w:customStyle="1" w:styleId="Left05">
    <w:name w:val="Left:  0.5&quot;"/>
    <w:aliases w:val="First line:  0&quot;"/>
    <w:basedOn w:val="Tit1Acc"/>
    <w:rsid w:val="00EC335C"/>
    <w:pPr>
      <w:numPr>
        <w:numId w:val="0"/>
      </w:numPr>
      <w:jc w:val="center"/>
    </w:pPr>
  </w:style>
  <w:style w:type="character" w:styleId="Hipervnculo">
    <w:name w:val="Hyperlink"/>
    <w:basedOn w:val="Fuentedeprrafopredeter"/>
    <w:rsid w:val="00D17872"/>
    <w:rPr>
      <w:color w:val="0000FF"/>
      <w:u w:val="single"/>
    </w:rPr>
  </w:style>
  <w:style w:type="paragraph" w:styleId="Textodeglobo">
    <w:name w:val="Balloon Text"/>
    <w:basedOn w:val="Normal"/>
    <w:link w:val="TextodegloboCar"/>
    <w:rsid w:val="00B05AE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05AE1"/>
    <w:rPr>
      <w:rFonts w:ascii="Tahoma" w:hAnsi="Tahoma" w:cs="Tahoma"/>
      <w:sz w:val="16"/>
      <w:szCs w:val="16"/>
      <w:lang w:val="es-ES_tradnl" w:eastAsia="en-US"/>
    </w:rPr>
  </w:style>
  <w:style w:type="paragraph" w:styleId="Prrafodelista">
    <w:name w:val="List Paragraph"/>
    <w:basedOn w:val="Normal"/>
    <w:uiPriority w:val="34"/>
    <w:qFormat/>
    <w:rsid w:val="00962A7D"/>
    <w:pPr>
      <w:ind w:left="708"/>
    </w:pPr>
  </w:style>
  <w:style w:type="numbering" w:customStyle="1" w:styleId="Estilo2">
    <w:name w:val="Estilo2"/>
    <w:rsid w:val="00962A7D"/>
    <w:pPr>
      <w:numPr>
        <w:numId w:val="4"/>
      </w:numPr>
    </w:pPr>
  </w:style>
  <w:style w:type="numbering" w:customStyle="1" w:styleId="Estilo3">
    <w:name w:val="Estilo3"/>
    <w:rsid w:val="00962A7D"/>
    <w:pPr>
      <w:numPr>
        <w:numId w:val="5"/>
      </w:numPr>
    </w:pPr>
  </w:style>
  <w:style w:type="paragraph" w:customStyle="1" w:styleId="GuiaSeccin">
    <w:name w:val="Guia Sección"/>
    <w:basedOn w:val="Normal"/>
    <w:link w:val="GuiaSeccinCar"/>
    <w:qFormat/>
    <w:rsid w:val="00F372A3"/>
    <w:pPr>
      <w:widowControl w:val="0"/>
      <w:spacing w:before="40" w:after="40"/>
      <w:ind w:left="426"/>
    </w:pPr>
    <w:rPr>
      <w:rFonts w:ascii="Calibri" w:hAnsi="Calibri" w:cs="Calibri"/>
      <w:i/>
      <w:color w:val="1F497D"/>
      <w:szCs w:val="22"/>
      <w:lang w:val="es-MX"/>
    </w:rPr>
  </w:style>
  <w:style w:type="character" w:customStyle="1" w:styleId="GuiaSeccinCar">
    <w:name w:val="Guia Sección Car"/>
    <w:link w:val="GuiaSeccin"/>
    <w:rsid w:val="00F372A3"/>
    <w:rPr>
      <w:rFonts w:ascii="Calibri" w:hAnsi="Calibri" w:cs="Calibri"/>
      <w:i/>
      <w:color w:val="1F497D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8B5120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MX" w:eastAsia="es-MX"/>
    </w:rPr>
  </w:style>
  <w:style w:type="paragraph" w:customStyle="1" w:styleId="Estilo4">
    <w:name w:val="Estilo4"/>
    <w:basedOn w:val="Ttulo2"/>
    <w:link w:val="Estilo4Car"/>
    <w:qFormat/>
    <w:rsid w:val="003D4320"/>
    <w:pPr>
      <w:numPr>
        <w:ilvl w:val="0"/>
        <w:numId w:val="13"/>
      </w:numPr>
      <w:jc w:val="both"/>
    </w:pPr>
    <w:rPr>
      <w:szCs w:val="28"/>
    </w:rPr>
  </w:style>
  <w:style w:type="character" w:customStyle="1" w:styleId="Ttulo1Car">
    <w:name w:val="Título 1 Car"/>
    <w:basedOn w:val="Fuentedeprrafopredeter"/>
    <w:link w:val="Ttulo1"/>
    <w:rsid w:val="007B3043"/>
    <w:rPr>
      <w:rFonts w:ascii="Arial" w:hAnsi="Arial"/>
      <w:b/>
      <w:kern w:val="28"/>
      <w:sz w:val="32"/>
      <w:lang w:val="es-ES_tradnl" w:eastAsia="en-US"/>
    </w:rPr>
  </w:style>
  <w:style w:type="character" w:customStyle="1" w:styleId="Estilo4Car">
    <w:name w:val="Estilo4 Car"/>
    <w:basedOn w:val="Ttulo1Car"/>
    <w:link w:val="Estilo4"/>
    <w:rsid w:val="003D4320"/>
    <w:rPr>
      <w:rFonts w:ascii="Arial" w:hAnsi="Arial"/>
      <w:b/>
      <w:kern w:val="28"/>
      <w:sz w:val="28"/>
      <w:szCs w:val="28"/>
      <w:lang w:val="es-ES_tradnl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B616C5"/>
    <w:rPr>
      <w:b/>
      <w:bCs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B616C5"/>
    <w:rPr>
      <w:rFonts w:ascii="Arial" w:hAnsi="Arial"/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B616C5"/>
    <w:rPr>
      <w:rFonts w:ascii="Arial" w:hAnsi="Arial"/>
      <w:b/>
      <w:bCs/>
      <w:lang w:val="es-ES_trad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NMP%20Doc%20Estandar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4174BDFD88874BBF169EA54094A64B" ma:contentTypeVersion="0" ma:contentTypeDescription="Crear nuevo documento." ma:contentTypeScope="" ma:versionID="69aed675c4a9c492d92763363a2eb0a3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60339-CA05-46CC-A30D-900D69D036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6F9BB45-C637-4546-BA45-799FC1F1EB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EAA15A-D294-40DB-B144-F07FD92F15E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62B3368C-593D-4AD0-B30B-3A26DC3DA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NMP Doc Estandar.dot</Template>
  <TotalTime>5</TotalTime>
  <Pages>31</Pages>
  <Words>4835</Words>
  <Characters>26594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QUARKSOFT</dc:creator>
  <cp:keywords/>
  <dc:description/>
  <cp:lastModifiedBy>Sandra Yennifer Acosta Rosales</cp:lastModifiedBy>
  <cp:revision>13</cp:revision>
  <cp:lastPrinted>2018-03-20T19:50:00Z</cp:lastPrinted>
  <dcterms:created xsi:type="dcterms:W3CDTF">2018-04-20T19:37:00Z</dcterms:created>
  <dcterms:modified xsi:type="dcterms:W3CDTF">2018-04-23T21:45:00Z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0x010100C04174BDFD88874BBF169EA54094A64B</vt:lpwstr>
  </property>
</Properties>
</file>